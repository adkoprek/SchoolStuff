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E2C78" w14:textId="1DFC8F1D" w:rsidR="00F41B33" w:rsidRPr="00E16BA6" w:rsidRDefault="00416094" w:rsidP="007E2BAE">
      <w:pPr>
        <w:pStyle w:val="Heading1"/>
        <w:jc w:val="both"/>
        <w:rPr>
          <w:sz w:val="56"/>
          <w:szCs w:val="56"/>
        </w:rPr>
      </w:pPr>
      <w:r w:rsidRPr="00E16BA6">
        <w:rPr>
          <w:noProof/>
          <w:sz w:val="56"/>
          <w:szCs w:val="56"/>
        </w:rPr>
        <mc:AlternateContent>
          <mc:Choice Requires="wps">
            <w:drawing>
              <wp:anchor distT="0" distB="0" distL="114300" distR="114300" simplePos="0" relativeHeight="251658243" behindDoc="0" locked="0" layoutInCell="1" allowOverlap="1" wp14:anchorId="6D00B981" wp14:editId="58FAE85A">
                <wp:simplePos x="0" y="0"/>
                <wp:positionH relativeFrom="column">
                  <wp:posOffset>3008630</wp:posOffset>
                </wp:positionH>
                <wp:positionV relativeFrom="paragraph">
                  <wp:posOffset>147837</wp:posOffset>
                </wp:positionV>
                <wp:extent cx="3455670" cy="1403985"/>
                <wp:effectExtent l="0" t="0" r="11430" b="17780"/>
                <wp:wrapSquare wrapText="bothSides"/>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5670" cy="1403985"/>
                        </a:xfrm>
                        <a:prstGeom prst="rect">
                          <a:avLst/>
                        </a:prstGeom>
                        <a:solidFill>
                          <a:srgbClr val="FFFFFF"/>
                        </a:solidFill>
                        <a:ln w="9525">
                          <a:solidFill>
                            <a:srgbClr val="000000"/>
                          </a:solidFill>
                          <a:miter lim="800000"/>
                          <a:headEnd/>
                          <a:tailEnd/>
                        </a:ln>
                      </wps:spPr>
                      <wps:txbx>
                        <w:txbxContent>
                          <w:p w14:paraId="109E1239" w14:textId="77777777" w:rsidR="00416094" w:rsidRDefault="00416094" w:rsidP="00416094">
                            <w:pPr>
                              <w:pStyle w:val="Zusatztitel"/>
                            </w:pPr>
                            <w:r>
                              <w:t>Lernziele</w:t>
                            </w:r>
                          </w:p>
                          <w:p w14:paraId="4A39B8A5" w14:textId="00D54B23" w:rsidR="00416094" w:rsidRPr="00B32EE7" w:rsidRDefault="00416094" w:rsidP="00416094">
                            <w:pPr>
                              <w:pStyle w:val="Lernziel"/>
                            </w:pPr>
                            <w:r w:rsidRPr="00B32EE7">
                              <w:t xml:space="preserve">Sie </w:t>
                            </w:r>
                            <w:r w:rsidR="003B178A">
                              <w:t>können die Begriffe</w:t>
                            </w:r>
                            <w:r w:rsidRPr="00B32EE7">
                              <w:t xml:space="preserve"> Chromosom, Chromati</w:t>
                            </w:r>
                            <w:r w:rsidR="003B178A">
                              <w:t>n</w:t>
                            </w:r>
                            <w:r w:rsidRPr="00B32EE7">
                              <w:t xml:space="preserve"> und Schwesterchromatid</w:t>
                            </w:r>
                            <w:r w:rsidR="003B178A">
                              <w:t>en korrekt verwenden</w:t>
                            </w:r>
                            <w:r>
                              <w:t>.</w:t>
                            </w:r>
                          </w:p>
                          <w:p w14:paraId="236D797F" w14:textId="3B4CF1DB" w:rsidR="00416094" w:rsidRDefault="00416094" w:rsidP="00416094">
                            <w:pPr>
                              <w:pStyle w:val="Lernziel"/>
                            </w:pPr>
                            <w:r w:rsidRPr="00B32EE7">
                              <w:t>Sie können die Mitose mit Prophase, Metaphase, Anaphase und Telophase aufzeichnen</w:t>
                            </w:r>
                            <w:r>
                              <w:t>.</w:t>
                            </w:r>
                          </w:p>
                          <w:p w14:paraId="3A4DE611" w14:textId="77777777" w:rsidR="007B518F" w:rsidRDefault="003B178A" w:rsidP="007B518F">
                            <w:pPr>
                              <w:pStyle w:val="Lernziel"/>
                            </w:pPr>
                            <w:r>
                              <w:t>Sie können Pflanzenpräparate herstellen</w:t>
                            </w:r>
                            <w:r w:rsidR="007B518F">
                              <w:t xml:space="preserve">. </w:t>
                            </w:r>
                          </w:p>
                          <w:p w14:paraId="753E5CCD" w14:textId="7A1AD23D" w:rsidR="003B178A" w:rsidRDefault="00962D75" w:rsidP="003B178A">
                            <w:pPr>
                              <w:pStyle w:val="Lernziel"/>
                            </w:pPr>
                            <w:r>
                              <w:t>Sie kennen die</w:t>
                            </w:r>
                            <w:r w:rsidR="003B178A">
                              <w:t xml:space="preserve"> Funktion </w:t>
                            </w:r>
                            <w:r>
                              <w:t xml:space="preserve">unterschiedlicher </w:t>
                            </w:r>
                            <w:r w:rsidR="003B178A">
                              <w:t>Plastiden.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D00B981" id="_x0000_t202" coordsize="21600,21600" o:spt="202" path="m,l,21600r21600,l21600,xe">
                <v:stroke joinstyle="miter"/>
                <v:path gradientshapeok="t" o:connecttype="rect"/>
              </v:shapetype>
              <v:shape id="Textfeld 2" o:spid="_x0000_s1026" type="#_x0000_t202" style="position:absolute;left:0;text-align:left;margin-left:236.9pt;margin-top:11.65pt;width:272.1pt;height:110.55pt;z-index:251658243;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">
                <v:textbox style="mso-fit-shape-to-text:t">
                  <w:txbxContent>
                    <w:p w14:paraId="109E1239" w14:textId="77777777" w:rsidR="00416094" w:rsidRDefault="00416094" w:rsidP="00416094">
                      <w:pPr>
                        <w:pStyle w:val="Zusatztitel"/>
                      </w:pPr>
                      <w:r>
                        <w:t>Lernziele</w:t>
                      </w:r>
                    </w:p>
                    <w:p w14:paraId="4A39B8A5" w14:textId="00D54B23" w:rsidR="00416094" w:rsidRPr="00B32EE7" w:rsidRDefault="00416094" w:rsidP="00416094">
                      <w:pPr>
                        <w:pStyle w:val="Lernziel"/>
                      </w:pPr>
                      <w:r w:rsidRPr="00B32EE7">
                        <w:t xml:space="preserve">Sie </w:t>
                      </w:r>
                      <w:r w:rsidR="003B178A">
                        <w:t>können die Begriffe</w:t>
                      </w:r>
                      <w:r w:rsidRPr="00B32EE7">
                        <w:t xml:space="preserve"> Chromosom, Chromati</w:t>
                      </w:r>
                      <w:r w:rsidR="003B178A">
                        <w:t>n</w:t>
                      </w:r>
                      <w:r w:rsidRPr="00B32EE7">
                        <w:t xml:space="preserve"> und Schwesterchromatid</w:t>
                      </w:r>
                      <w:r w:rsidR="003B178A">
                        <w:t>en korrekt verwenden</w:t>
                      </w:r>
                      <w:r>
                        <w:t>.</w:t>
                      </w:r>
                    </w:p>
                    <w:p w14:paraId="236D797F" w14:textId="3B4CF1DB" w:rsidR="00416094" w:rsidRDefault="00416094" w:rsidP="00416094">
                      <w:pPr>
                        <w:pStyle w:val="Lernziel"/>
                      </w:pPr>
                      <w:r w:rsidRPr="00B32EE7">
                        <w:t>Sie können die Mitose mit Prophase, Metaphase, Anaphase und Telophase aufzeichnen</w:t>
                      </w:r>
                      <w:r>
                        <w:t>.</w:t>
                      </w:r>
                    </w:p>
                    <w:p w14:paraId="3A4DE611" w14:textId="77777777" w:rsidR="007B518F" w:rsidRDefault="003B178A" w:rsidP="007B518F">
                      <w:pPr>
                        <w:pStyle w:val="Lernziel"/>
                      </w:pPr>
                      <w:r>
                        <w:t>Sie können Pflanzenpräparate herstellen</w:t>
                      </w:r>
                      <w:r w:rsidR="007B518F">
                        <w:t xml:space="preserve">. </w:t>
                      </w:r>
                    </w:p>
                    <w:p w14:paraId="753E5CCD" w14:textId="7A1AD23D" w:rsidR="003B178A" w:rsidRDefault="00962D75" w:rsidP="003B178A">
                      <w:pPr>
                        <w:pStyle w:val="Lernziel"/>
                      </w:pPr>
                      <w:r>
                        <w:t>Sie kennen die</w:t>
                      </w:r>
                      <w:r w:rsidR="003B178A">
                        <w:t xml:space="preserve"> Funktion </w:t>
                      </w:r>
                      <w:r>
                        <w:t xml:space="preserve">unterschiedlicher </w:t>
                      </w:r>
                      <w:r w:rsidR="003B178A">
                        <w:t>Plastiden.</w:t>
                      </w:r>
                    </w:p>
                  </w:txbxContent>
                </v:textbox>
                <w10:wrap type="square"/>
              </v:shape>
            </w:pict>
          </mc:Fallback>
        </mc:AlternateContent>
      </w:r>
      <w:bookmarkStart w:id="0" w:name="_Hlk129179196"/>
      <w:bookmarkEnd w:id="0"/>
      <w:r w:rsidR="003B2A69" w:rsidRPr="00E16BA6">
        <w:rPr>
          <w:sz w:val="56"/>
          <w:szCs w:val="56"/>
        </w:rPr>
        <w:t>Der Zellkern</w:t>
      </w:r>
    </w:p>
    <w:p w14:paraId="3C7608A2" w14:textId="77777777" w:rsidR="000D2A32" w:rsidRDefault="000D2A32" w:rsidP="007E2BAE">
      <w:pPr>
        <w:pStyle w:val="Heading1"/>
        <w:jc w:val="both"/>
        <w:rPr>
          <w:noProof/>
        </w:rPr>
      </w:pPr>
    </w:p>
    <w:p w14:paraId="68C23C9F" w14:textId="537BEE46" w:rsidR="00073499" w:rsidRDefault="00073499" w:rsidP="007E2BAE">
      <w:pPr>
        <w:pStyle w:val="NoSpacing"/>
        <w:jc w:val="both"/>
        <w:rPr>
          <w:lang w:eastAsia="de-CH"/>
        </w:rPr>
      </w:pPr>
    </w:p>
    <w:p w14:paraId="12539AA6" w14:textId="72A5D0A6" w:rsidR="003763F0" w:rsidRDefault="003763F0" w:rsidP="003763F0">
      <w:pPr>
        <w:pStyle w:val="NoSpacing"/>
        <w:jc w:val="both"/>
        <w:rPr>
          <w:color w:val="000000" w:themeColor="text1"/>
        </w:rPr>
      </w:pPr>
    </w:p>
    <w:p w14:paraId="1BC8CC29" w14:textId="5E426E1C" w:rsidR="003763F0" w:rsidRDefault="003763F0" w:rsidP="003763F0">
      <w:pPr>
        <w:pStyle w:val="NoSpacing"/>
        <w:jc w:val="both"/>
        <w:rPr>
          <w:color w:val="000000" w:themeColor="text1"/>
        </w:rPr>
      </w:pPr>
      <w:r w:rsidRPr="00E16BA6">
        <w:rPr>
          <w:noProof/>
          <w:color w:val="000000" w:themeColor="text1"/>
        </w:rPr>
        <w:drawing>
          <wp:anchor distT="0" distB="0" distL="114300" distR="114300" simplePos="0" relativeHeight="251658242" behindDoc="1" locked="0" layoutInCell="1" allowOverlap="1" wp14:anchorId="7F0C6430" wp14:editId="3405AE42">
            <wp:simplePos x="0" y="0"/>
            <wp:positionH relativeFrom="column">
              <wp:posOffset>3359785</wp:posOffset>
            </wp:positionH>
            <wp:positionV relativeFrom="paragraph">
              <wp:posOffset>-4445</wp:posOffset>
            </wp:positionV>
            <wp:extent cx="2976880" cy="2101850"/>
            <wp:effectExtent l="0" t="0" r="0" b="6350"/>
            <wp:wrapTight wrapText="bothSides">
              <wp:wrapPolygon edited="0">
                <wp:start x="0" y="0"/>
                <wp:lineTo x="0" y="21535"/>
                <wp:lineTo x="21471" y="21535"/>
                <wp:lineTo x="21471" y="0"/>
                <wp:lineTo x="0" y="0"/>
              </wp:wrapPolygon>
            </wp:wrapTight>
            <wp:docPr id="11" name="Grafik 11" descr="Zellkern (images.slide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ellkern (images.slideplay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6880" cy="2101850"/>
                    </a:xfrm>
                    <a:prstGeom prst="rect">
                      <a:avLst/>
                    </a:prstGeom>
                    <a:noFill/>
                  </pic:spPr>
                </pic:pic>
              </a:graphicData>
            </a:graphic>
            <wp14:sizeRelH relativeFrom="margin">
              <wp14:pctWidth>0</wp14:pctWidth>
            </wp14:sizeRelH>
            <wp14:sizeRelV relativeFrom="margin">
              <wp14:pctHeight>0</wp14:pctHeight>
            </wp14:sizeRelV>
          </wp:anchor>
        </w:drawing>
      </w:r>
    </w:p>
    <w:p w14:paraId="0FB3CE56" w14:textId="0C81E3E2" w:rsidR="0040097C" w:rsidRPr="003763F0" w:rsidRDefault="001E2E01" w:rsidP="003763F0">
      <w:pPr>
        <w:pStyle w:val="NoSpacing"/>
        <w:jc w:val="both"/>
        <w:rPr>
          <w:lang w:eastAsia="de-CH"/>
        </w:rPr>
      </w:pPr>
      <w:r w:rsidRPr="00E16BA6">
        <w:rPr>
          <w:color w:val="000000" w:themeColor="text1"/>
        </w:rPr>
        <w:t>Der Zellkern (</w:t>
      </w:r>
      <w:r w:rsidRPr="00E16BA6">
        <w:rPr>
          <w:rStyle w:val="hervorgehobenZchn"/>
          <w:color w:val="000000" w:themeColor="text1"/>
          <w:lang w:val="de-CH"/>
        </w:rPr>
        <w:t>Nukleus</w:t>
      </w:r>
      <w:r w:rsidRPr="00E16BA6">
        <w:rPr>
          <w:color w:val="000000" w:themeColor="text1"/>
        </w:rPr>
        <w:t xml:space="preserve">) ist ein sehr grosses Organell von etwa 10 µm Durchmesser. Er besteht aus einer Doppelmembran, welche von Kernporen durchlöchert ist. Im Innern befindet sich das Erbgut, organisiert in Chromosomen. Im </w:t>
      </w:r>
      <w:r w:rsidRPr="00E16BA6">
        <w:rPr>
          <w:rStyle w:val="hervorgehobenZchn"/>
          <w:color w:val="000000" w:themeColor="text1"/>
          <w:lang w:val="de-CH"/>
        </w:rPr>
        <w:t>Nukleolus</w:t>
      </w:r>
      <w:r w:rsidRPr="00E16BA6">
        <w:rPr>
          <w:color w:val="000000" w:themeColor="text1"/>
        </w:rPr>
        <w:t xml:space="preserve"> werden die Ribosomen produziert.</w:t>
      </w:r>
    </w:p>
    <w:p w14:paraId="321D496C" w14:textId="77777777" w:rsidR="003763F0" w:rsidRDefault="003763F0" w:rsidP="007E2BAE">
      <w:pPr>
        <w:jc w:val="both"/>
      </w:pPr>
    </w:p>
    <w:p w14:paraId="3FA044EC" w14:textId="77777777" w:rsidR="003763F0" w:rsidRDefault="003763F0" w:rsidP="007E2BAE">
      <w:pPr>
        <w:jc w:val="both"/>
      </w:pPr>
    </w:p>
    <w:p w14:paraId="5CFB43DC" w14:textId="7E3AD57E" w:rsidR="001E2E01" w:rsidRPr="006A271B" w:rsidRDefault="001E2E01" w:rsidP="007E2BAE">
      <w:pPr>
        <w:jc w:val="both"/>
        <w:rPr>
          <w:sz w:val="40"/>
          <w:szCs w:val="40"/>
        </w:rPr>
      </w:pPr>
      <w:r w:rsidRPr="006A271B">
        <w:rPr>
          <w:sz w:val="40"/>
          <w:szCs w:val="40"/>
        </w:rPr>
        <w:t>Das Erbgut</w:t>
      </w:r>
    </w:p>
    <w:p w14:paraId="30EAEEA3" w14:textId="77777777" w:rsidR="00073499" w:rsidRPr="00073499" w:rsidRDefault="00073499" w:rsidP="007E2BAE">
      <w:pPr>
        <w:pStyle w:val="NoSpacing"/>
        <w:jc w:val="both"/>
        <w:rPr>
          <w:lang w:eastAsia="de-CH"/>
        </w:rPr>
      </w:pPr>
    </w:p>
    <w:p w14:paraId="2E673F8A" w14:textId="2DCE9329" w:rsidR="001E2E01" w:rsidRPr="00E16BA6" w:rsidRDefault="001E2E01" w:rsidP="007E2BAE">
      <w:pPr>
        <w:jc w:val="both"/>
        <w:rPr>
          <w:color w:val="000000" w:themeColor="text1"/>
        </w:rPr>
      </w:pPr>
      <w:r w:rsidRPr="00E16BA6">
        <w:rPr>
          <w:color w:val="000000" w:themeColor="text1"/>
        </w:rPr>
        <w:t>Das Erbgut ist auf</w:t>
      </w:r>
      <w:r w:rsidR="00A20092">
        <w:rPr>
          <w:color w:val="000000" w:themeColor="text1"/>
        </w:rPr>
        <w:t xml:space="preserve"> sehr</w:t>
      </w:r>
      <w:r w:rsidRPr="00E16BA6">
        <w:rPr>
          <w:color w:val="000000" w:themeColor="text1"/>
        </w:rPr>
        <w:t xml:space="preserve"> langen </w:t>
      </w:r>
      <w:r w:rsidR="00A20092">
        <w:rPr>
          <w:color w:val="000000" w:themeColor="text1"/>
        </w:rPr>
        <w:t>Molekül-</w:t>
      </w:r>
      <w:r w:rsidRPr="00E16BA6">
        <w:rPr>
          <w:color w:val="000000" w:themeColor="text1"/>
        </w:rPr>
        <w:t xml:space="preserve">Fäden aufgeschrieben, der sogenannten </w:t>
      </w:r>
      <w:r w:rsidRPr="00E16BA6">
        <w:rPr>
          <w:rStyle w:val="hervorgehobenZchn"/>
          <w:color w:val="000000" w:themeColor="text1"/>
          <w:lang w:val="de-CH"/>
        </w:rPr>
        <w:t>DNA</w:t>
      </w:r>
      <w:r w:rsidRPr="00E16BA6">
        <w:rPr>
          <w:color w:val="000000" w:themeColor="text1"/>
        </w:rPr>
        <w:t xml:space="preserve">. Ein </w:t>
      </w:r>
      <w:r w:rsidRPr="00E16BA6">
        <w:rPr>
          <w:rStyle w:val="hervorgehobenZchn"/>
          <w:color w:val="000000" w:themeColor="text1"/>
          <w:lang w:val="de-CH"/>
        </w:rPr>
        <w:t>Gen</w:t>
      </w:r>
      <w:r w:rsidRPr="00E16BA6">
        <w:rPr>
          <w:color w:val="000000" w:themeColor="text1"/>
        </w:rPr>
        <w:t xml:space="preserve"> enthält die Information für ein Merkmal, es ist ein Abschnitt auf der DNA.</w:t>
      </w:r>
    </w:p>
    <w:p w14:paraId="49FD6B32" w14:textId="51DDD288" w:rsidR="001E2E01" w:rsidRPr="00E16BA6" w:rsidRDefault="001E2E01" w:rsidP="007E2BAE">
      <w:pPr>
        <w:jc w:val="both"/>
        <w:rPr>
          <w:color w:val="000000" w:themeColor="text1"/>
        </w:rPr>
      </w:pPr>
      <w:r w:rsidRPr="00E16BA6">
        <w:rPr>
          <w:color w:val="000000" w:themeColor="text1"/>
        </w:rPr>
        <w:t xml:space="preserve">Menschen besitzen 23 </w:t>
      </w:r>
      <w:r w:rsidR="00E35BCD">
        <w:rPr>
          <w:color w:val="000000" w:themeColor="text1"/>
        </w:rPr>
        <w:t>Chromosomenpaare</w:t>
      </w:r>
      <w:r w:rsidR="00936D84">
        <w:rPr>
          <w:color w:val="000000" w:themeColor="text1"/>
        </w:rPr>
        <w:t xml:space="preserve">, mit jeweils 23 Chromosomen von der </w:t>
      </w:r>
      <w:r w:rsidRPr="00E16BA6">
        <w:rPr>
          <w:color w:val="000000" w:themeColor="text1"/>
        </w:rPr>
        <w:t xml:space="preserve">Mutter und </w:t>
      </w:r>
      <w:r w:rsidR="00936D84">
        <w:rPr>
          <w:color w:val="000000" w:themeColor="text1"/>
        </w:rPr>
        <w:t>23</w:t>
      </w:r>
      <w:r w:rsidR="00E35BCD">
        <w:rPr>
          <w:color w:val="000000" w:themeColor="text1"/>
        </w:rPr>
        <w:t xml:space="preserve"> </w:t>
      </w:r>
      <w:r w:rsidRPr="00E16BA6">
        <w:rPr>
          <w:color w:val="000000" w:themeColor="text1"/>
        </w:rPr>
        <w:t xml:space="preserve">vom Vater, also </w:t>
      </w:r>
      <w:r w:rsidR="002622E6" w:rsidRPr="00E16BA6">
        <w:rPr>
          <w:color w:val="000000" w:themeColor="text1"/>
        </w:rPr>
        <w:t xml:space="preserve">insgesamt </w:t>
      </w:r>
      <w:r w:rsidRPr="00E16BA6">
        <w:rPr>
          <w:color w:val="000000" w:themeColor="text1"/>
        </w:rPr>
        <w:t>46</w:t>
      </w:r>
      <w:r w:rsidR="00E35BCD">
        <w:rPr>
          <w:color w:val="000000" w:themeColor="text1"/>
        </w:rPr>
        <w:t xml:space="preserve"> Chromosomen</w:t>
      </w:r>
      <w:r w:rsidRPr="00E16BA6">
        <w:rPr>
          <w:color w:val="000000" w:themeColor="text1"/>
        </w:rPr>
        <w:t>. Normalerweise</w:t>
      </w:r>
      <w:r w:rsidR="00E35BCD">
        <w:rPr>
          <w:color w:val="000000" w:themeColor="text1"/>
        </w:rPr>
        <w:t xml:space="preserve"> sind sie nicht als Chromosomen sichtbar</w:t>
      </w:r>
      <w:r w:rsidR="00936D84">
        <w:rPr>
          <w:color w:val="000000" w:themeColor="text1"/>
        </w:rPr>
        <w:t>. Das Erbgut besteht aus</w:t>
      </w:r>
      <w:r w:rsidRPr="00E16BA6">
        <w:rPr>
          <w:color w:val="000000" w:themeColor="text1"/>
        </w:rPr>
        <w:t xml:space="preserve"> langen DNA-Fäden</w:t>
      </w:r>
      <w:r w:rsidR="00E35BCD">
        <w:rPr>
          <w:color w:val="000000" w:themeColor="text1"/>
        </w:rPr>
        <w:t>, die</w:t>
      </w:r>
      <w:r w:rsidRPr="00E16BA6">
        <w:rPr>
          <w:color w:val="000000" w:themeColor="text1"/>
        </w:rPr>
        <w:t xml:space="preserve"> ein dichtes Gewirr</w:t>
      </w:r>
      <w:r w:rsidR="00A20092">
        <w:rPr>
          <w:color w:val="000000" w:themeColor="text1"/>
        </w:rPr>
        <w:t xml:space="preserve"> im Zellkern</w:t>
      </w:r>
      <w:r w:rsidR="00E35BCD">
        <w:rPr>
          <w:color w:val="000000" w:themeColor="text1"/>
        </w:rPr>
        <w:t xml:space="preserve"> bilden</w:t>
      </w:r>
      <w:r w:rsidR="003A1078">
        <w:rPr>
          <w:color w:val="000000" w:themeColor="text1"/>
        </w:rPr>
        <w:t xml:space="preserve">, man nennt es </w:t>
      </w:r>
      <w:r w:rsidR="00A20092" w:rsidRPr="00A20092">
        <w:rPr>
          <w:b/>
          <w:bCs/>
          <w:color w:val="000000" w:themeColor="text1"/>
        </w:rPr>
        <w:t>Chromatin</w:t>
      </w:r>
      <w:r w:rsidR="00A20092">
        <w:rPr>
          <w:color w:val="000000" w:themeColor="text1"/>
        </w:rPr>
        <w:t>.</w:t>
      </w:r>
      <w:r w:rsidR="006A271B">
        <w:rPr>
          <w:color w:val="000000" w:themeColor="text1"/>
        </w:rPr>
        <w:t xml:space="preserve"> In </w:t>
      </w:r>
      <w:r w:rsidR="003A1078">
        <w:rPr>
          <w:color w:val="000000" w:themeColor="text1"/>
        </w:rPr>
        <w:t>diesem Stadium</w:t>
      </w:r>
      <w:r w:rsidR="006A271B">
        <w:rPr>
          <w:color w:val="000000" w:themeColor="text1"/>
        </w:rPr>
        <w:t xml:space="preserve"> können die Gene «abgelesen» werden</w:t>
      </w:r>
      <w:r w:rsidR="003A1078">
        <w:rPr>
          <w:color w:val="000000" w:themeColor="text1"/>
        </w:rPr>
        <w:t xml:space="preserve">, das bedeutet, dass </w:t>
      </w:r>
      <w:r w:rsidR="006A271B">
        <w:rPr>
          <w:color w:val="000000" w:themeColor="text1"/>
        </w:rPr>
        <w:t xml:space="preserve">Proteine </w:t>
      </w:r>
      <w:r w:rsidR="00E35BCD">
        <w:rPr>
          <w:color w:val="000000" w:themeColor="text1"/>
        </w:rPr>
        <w:t>produziert</w:t>
      </w:r>
      <w:r w:rsidR="006A271B">
        <w:rPr>
          <w:color w:val="000000" w:themeColor="text1"/>
        </w:rPr>
        <w:t xml:space="preserve"> werden.</w:t>
      </w:r>
    </w:p>
    <w:p w14:paraId="6AC7019E" w14:textId="44358C73" w:rsidR="00EF65C4" w:rsidRDefault="006A271B" w:rsidP="007E2BAE">
      <w:pPr>
        <w:jc w:val="both"/>
        <w:rPr>
          <w:color w:val="000000" w:themeColor="text1"/>
        </w:rPr>
      </w:pPr>
      <w:r>
        <w:rPr>
          <w:color w:val="000000" w:themeColor="text1"/>
        </w:rPr>
        <w:t xml:space="preserve">Als </w:t>
      </w:r>
      <w:r w:rsidRPr="006A271B">
        <w:rPr>
          <w:b/>
          <w:bCs/>
          <w:color w:val="000000" w:themeColor="text1"/>
        </w:rPr>
        <w:t>Chromosomen</w:t>
      </w:r>
      <w:r>
        <w:rPr>
          <w:color w:val="000000" w:themeColor="text1"/>
        </w:rPr>
        <w:t xml:space="preserve"> sichtbar ist das Erbgut nur während der Zellteilun</w:t>
      </w:r>
      <w:r w:rsidR="003A1078">
        <w:rPr>
          <w:color w:val="000000" w:themeColor="text1"/>
        </w:rPr>
        <w:t>g</w:t>
      </w:r>
      <w:r>
        <w:rPr>
          <w:color w:val="000000" w:themeColor="text1"/>
        </w:rPr>
        <w:t xml:space="preserve">: Damit sich </w:t>
      </w:r>
      <w:r w:rsidR="003A1078">
        <w:rPr>
          <w:color w:val="000000" w:themeColor="text1"/>
        </w:rPr>
        <w:t>eine</w:t>
      </w:r>
      <w:r>
        <w:rPr>
          <w:color w:val="000000" w:themeColor="text1"/>
        </w:rPr>
        <w:t xml:space="preserve"> Zelle teilen </w:t>
      </w:r>
      <w:r w:rsidR="003A1078">
        <w:rPr>
          <w:color w:val="000000" w:themeColor="text1"/>
        </w:rPr>
        <w:t>kann und nachher gleich viele Chromosomen hat wie zuvor</w:t>
      </w:r>
      <w:r w:rsidR="00E35BCD">
        <w:rPr>
          <w:color w:val="000000" w:themeColor="text1"/>
        </w:rPr>
        <w:t>,</w:t>
      </w:r>
      <w:r w:rsidR="003A1078">
        <w:rPr>
          <w:color w:val="000000" w:themeColor="text1"/>
        </w:rPr>
        <w:t xml:space="preserve"> verdoppelt sie zuerst das ganze Erbgut. Danach</w:t>
      </w:r>
      <w:r>
        <w:rPr>
          <w:color w:val="000000" w:themeColor="text1"/>
        </w:rPr>
        <w:t xml:space="preserve"> verkürzen sich die langen DNA-Fäden. Sie rollen sich dabei auf und bilden eine sehr kompakte Struktur: die Chromosomen. </w:t>
      </w:r>
      <w:r w:rsidR="00E35BCD">
        <w:rPr>
          <w:color w:val="000000" w:themeColor="text1"/>
        </w:rPr>
        <w:t xml:space="preserve">In dieser Form, verdoppelt und kompakt aufgerollt, kann man die Chromosomen als </w:t>
      </w:r>
      <w:r w:rsidR="00E35BCD" w:rsidRPr="00E35BCD">
        <w:rPr>
          <w:b/>
          <w:bCs/>
          <w:color w:val="000000" w:themeColor="text1"/>
        </w:rPr>
        <w:t>Doppelchromosomen</w:t>
      </w:r>
      <w:r w:rsidR="00E35BCD">
        <w:rPr>
          <w:color w:val="000000" w:themeColor="text1"/>
        </w:rPr>
        <w:t xml:space="preserve"> unter dem Mikroskop erkennen. Die zwei </w:t>
      </w:r>
      <w:r w:rsidR="003A1078">
        <w:rPr>
          <w:color w:val="000000" w:themeColor="text1"/>
        </w:rPr>
        <w:t>identischen</w:t>
      </w:r>
      <w:r w:rsidR="00E35BCD">
        <w:rPr>
          <w:color w:val="000000" w:themeColor="text1"/>
        </w:rPr>
        <w:t xml:space="preserve"> (verdoppelten)</w:t>
      </w:r>
      <w:r w:rsidR="003A1078">
        <w:rPr>
          <w:color w:val="000000" w:themeColor="text1"/>
        </w:rPr>
        <w:t xml:space="preserve"> Chromosomen</w:t>
      </w:r>
      <w:r w:rsidR="00E35BCD">
        <w:rPr>
          <w:color w:val="000000" w:themeColor="text1"/>
        </w:rPr>
        <w:t xml:space="preserve"> sind an einer Stelle </w:t>
      </w:r>
      <w:r w:rsidR="003A1078">
        <w:rPr>
          <w:color w:val="000000" w:themeColor="text1"/>
        </w:rPr>
        <w:t>durch das</w:t>
      </w:r>
      <w:r w:rsidR="003A1078" w:rsidRPr="003A1078">
        <w:rPr>
          <w:b/>
          <w:bCs/>
          <w:color w:val="000000" w:themeColor="text1"/>
        </w:rPr>
        <w:t xml:space="preserve"> Centromer</w:t>
      </w:r>
      <w:r w:rsidR="003A1078">
        <w:rPr>
          <w:color w:val="000000" w:themeColor="text1"/>
        </w:rPr>
        <w:t xml:space="preserve"> verbunde</w:t>
      </w:r>
      <w:r w:rsidR="00E35BCD">
        <w:rPr>
          <w:color w:val="000000" w:themeColor="text1"/>
        </w:rPr>
        <w:t>n</w:t>
      </w:r>
      <w:r w:rsidR="003A1078">
        <w:rPr>
          <w:color w:val="000000" w:themeColor="text1"/>
        </w:rPr>
        <w:t xml:space="preserve">. </w:t>
      </w:r>
      <w:r w:rsidR="00A20092">
        <w:rPr>
          <w:color w:val="000000" w:themeColor="text1"/>
        </w:rPr>
        <w:t xml:space="preserve">So </w:t>
      </w:r>
      <w:r w:rsidR="003A1078">
        <w:rPr>
          <w:color w:val="000000" w:themeColor="text1"/>
        </w:rPr>
        <w:t>erscheinen die Chromosomen</w:t>
      </w:r>
      <w:r w:rsidR="00A20092">
        <w:rPr>
          <w:color w:val="000000" w:themeColor="text1"/>
        </w:rPr>
        <w:t xml:space="preserve"> aber nur während der Zellteilung!</w:t>
      </w:r>
    </w:p>
    <w:p w14:paraId="45DDAB85" w14:textId="77777777" w:rsidR="00E35BCD" w:rsidRPr="00E16BA6" w:rsidRDefault="00E35BCD" w:rsidP="00E35BCD">
      <w:pPr>
        <w:jc w:val="both"/>
        <w:rPr>
          <w:color w:val="000000" w:themeColor="text1"/>
        </w:rPr>
      </w:pPr>
      <w:r w:rsidRPr="00E16BA6">
        <w:rPr>
          <w:color w:val="000000" w:themeColor="text1"/>
        </w:rPr>
        <w:t xml:space="preserve">Allerdings können die Gene in dieser </w:t>
      </w:r>
      <w:r>
        <w:rPr>
          <w:color w:val="000000" w:themeColor="text1"/>
        </w:rPr>
        <w:t xml:space="preserve">kompakten </w:t>
      </w:r>
      <w:r w:rsidRPr="00E16BA6">
        <w:rPr>
          <w:color w:val="000000" w:themeColor="text1"/>
        </w:rPr>
        <w:t xml:space="preserve">Form </w:t>
      </w:r>
      <w:r>
        <w:rPr>
          <w:color w:val="000000" w:themeColor="text1"/>
        </w:rPr>
        <w:t xml:space="preserve">der DNA </w:t>
      </w:r>
      <w:r w:rsidRPr="00E16BA6">
        <w:rPr>
          <w:color w:val="000000" w:themeColor="text1"/>
        </w:rPr>
        <w:t xml:space="preserve">nicht abgelesen werden. Die </w:t>
      </w:r>
      <w:r w:rsidRPr="00E16BA6">
        <w:rPr>
          <w:rStyle w:val="hervorgehobenZchn"/>
          <w:color w:val="000000" w:themeColor="text1"/>
          <w:lang w:val="de-CH"/>
        </w:rPr>
        <w:t>Chromosomen</w:t>
      </w:r>
      <w:r w:rsidRPr="00E16BA6">
        <w:rPr>
          <w:color w:val="000000" w:themeColor="text1"/>
        </w:rPr>
        <w:t xml:space="preserve"> müssen nach der Mitose rasch wieder lockerer gepackt werden, </w:t>
      </w:r>
      <w:r>
        <w:rPr>
          <w:color w:val="000000" w:themeColor="text1"/>
        </w:rPr>
        <w:t xml:space="preserve">sie werden </w:t>
      </w:r>
      <w:r w:rsidRPr="00E16BA6">
        <w:rPr>
          <w:color w:val="000000" w:themeColor="text1"/>
        </w:rPr>
        <w:t xml:space="preserve">wieder als Chromatin sichtbar. </w:t>
      </w:r>
    </w:p>
    <w:p w14:paraId="1A0643BE" w14:textId="23B4F651" w:rsidR="001E2E01" w:rsidRDefault="001E2E01" w:rsidP="007E2BAE">
      <w:pPr>
        <w:jc w:val="both"/>
        <w:rPr>
          <w:color w:val="000000" w:themeColor="text1"/>
        </w:rPr>
      </w:pPr>
      <w:r w:rsidRPr="00E16BA6">
        <w:rPr>
          <w:color w:val="000000" w:themeColor="text1"/>
        </w:rPr>
        <w:t xml:space="preserve">Ein einzelner Arm des </w:t>
      </w:r>
      <w:r w:rsidR="001B01FE">
        <w:rPr>
          <w:color w:val="000000" w:themeColor="text1"/>
        </w:rPr>
        <w:t>Doppelchromosoms</w:t>
      </w:r>
      <w:r w:rsidRPr="00E16BA6">
        <w:rPr>
          <w:color w:val="000000" w:themeColor="text1"/>
        </w:rPr>
        <w:t xml:space="preserve"> wird </w:t>
      </w:r>
      <w:r w:rsidRPr="00E16BA6">
        <w:rPr>
          <w:rStyle w:val="hervorgehobenZchn"/>
          <w:color w:val="000000" w:themeColor="text1"/>
          <w:lang w:val="de-CH"/>
        </w:rPr>
        <w:t>Chromatid</w:t>
      </w:r>
      <w:r w:rsidRPr="00E16BA6">
        <w:rPr>
          <w:color w:val="000000" w:themeColor="text1"/>
        </w:rPr>
        <w:t xml:space="preserve"> </w:t>
      </w:r>
      <w:r w:rsidR="00E35BCD">
        <w:rPr>
          <w:color w:val="000000" w:themeColor="text1"/>
        </w:rPr>
        <w:t>genannt</w:t>
      </w:r>
      <w:r w:rsidRPr="00E16BA6">
        <w:rPr>
          <w:color w:val="000000" w:themeColor="text1"/>
        </w:rPr>
        <w:t xml:space="preserve">. </w:t>
      </w:r>
      <w:r w:rsidR="00E35BCD">
        <w:rPr>
          <w:color w:val="000000" w:themeColor="text1"/>
        </w:rPr>
        <w:t xml:space="preserve">Beide Chromatide zusammen werden als </w:t>
      </w:r>
      <w:r w:rsidRPr="00E16BA6">
        <w:rPr>
          <w:rStyle w:val="hervorgehobenZchn"/>
          <w:color w:val="000000" w:themeColor="text1"/>
          <w:lang w:val="de-CH"/>
        </w:rPr>
        <w:t>Schwesterchromatide</w:t>
      </w:r>
      <w:r w:rsidR="00E35BCD">
        <w:rPr>
          <w:color w:val="000000" w:themeColor="text1"/>
        </w:rPr>
        <w:t xml:space="preserve"> bezeichne</w:t>
      </w:r>
      <w:r w:rsidR="001B01FE">
        <w:rPr>
          <w:color w:val="000000" w:themeColor="text1"/>
        </w:rPr>
        <w:t>t</w:t>
      </w:r>
      <w:r w:rsidR="00E35BCD">
        <w:rPr>
          <w:color w:val="000000" w:themeColor="text1"/>
        </w:rPr>
        <w:t>.</w:t>
      </w:r>
    </w:p>
    <w:p w14:paraId="45C5592A" w14:textId="0EA3DB7B" w:rsidR="001E2E01" w:rsidRDefault="00E35BCD" w:rsidP="007E2BAE">
      <w:pPr>
        <w:jc w:val="both"/>
        <w:rPr>
          <w:color w:val="000000" w:themeColor="text1"/>
        </w:rPr>
      </w:pPr>
      <w:r w:rsidRPr="00E16BA6">
        <w:rPr>
          <w:noProof/>
          <w:color w:val="000000" w:themeColor="text1"/>
        </w:rPr>
        <w:drawing>
          <wp:anchor distT="0" distB="0" distL="114300" distR="114300" simplePos="0" relativeHeight="251658241" behindDoc="0" locked="0" layoutInCell="1" allowOverlap="1" wp14:anchorId="0AF58750" wp14:editId="0D594055">
            <wp:simplePos x="0" y="0"/>
            <wp:positionH relativeFrom="column">
              <wp:posOffset>1562735</wp:posOffset>
            </wp:positionH>
            <wp:positionV relativeFrom="paragraph">
              <wp:posOffset>305108</wp:posOffset>
            </wp:positionV>
            <wp:extent cx="2764790" cy="611505"/>
            <wp:effectExtent l="0" t="0" r="3810" b="0"/>
            <wp:wrapThrough wrapText="bothSides">
              <wp:wrapPolygon edited="0">
                <wp:start x="0" y="0"/>
                <wp:lineTo x="0" y="21084"/>
                <wp:lineTo x="21531" y="21084"/>
                <wp:lineTo x="21531" y="0"/>
                <wp:lineTo x="0" y="0"/>
              </wp:wrapPolygon>
            </wp:wrapThrough>
            <wp:docPr id="10" name="Grafik 10" descr="Chromoso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romosome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4790" cy="611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1D3D39" w14:textId="5A29BF7C" w:rsidR="006A271B" w:rsidRDefault="006A271B" w:rsidP="007E2BAE">
      <w:pPr>
        <w:jc w:val="both"/>
        <w:rPr>
          <w:color w:val="000000" w:themeColor="text1"/>
        </w:rPr>
      </w:pPr>
    </w:p>
    <w:p w14:paraId="4DC03708" w14:textId="77777777" w:rsidR="006F3B4E" w:rsidRPr="006F3B4E" w:rsidRDefault="006F3B4E" w:rsidP="007E2BAE">
      <w:pPr>
        <w:pStyle w:val="Heading1"/>
        <w:jc w:val="both"/>
        <w:rPr>
          <w:sz w:val="20"/>
          <w:szCs w:val="20"/>
        </w:rPr>
      </w:pPr>
    </w:p>
    <w:p w14:paraId="055075A9" w14:textId="77777777" w:rsidR="00073499" w:rsidRDefault="006F3B4E" w:rsidP="007E2BAE">
      <w:pPr>
        <w:pStyle w:val="Heading1"/>
        <w:jc w:val="both"/>
      </w:pPr>
      <w:r>
        <w:t>Zellwachstum und Zellteilung</w:t>
      </w:r>
    </w:p>
    <w:p w14:paraId="0B37AAE8" w14:textId="6AA8C8A7" w:rsidR="006F3B4E" w:rsidRDefault="006F3B4E" w:rsidP="007E2BAE">
      <w:pPr>
        <w:pStyle w:val="Heading1"/>
        <w:jc w:val="both"/>
        <w:rPr>
          <w:sz w:val="22"/>
          <w:szCs w:val="22"/>
        </w:rPr>
      </w:pPr>
      <w:r w:rsidRPr="00073499">
        <w:rPr>
          <w:sz w:val="22"/>
          <w:szCs w:val="22"/>
        </w:rPr>
        <w:t xml:space="preserve">In einem Organismus </w:t>
      </w:r>
      <w:r w:rsidR="00C14AAE" w:rsidRPr="00073499">
        <w:rPr>
          <w:sz w:val="22"/>
          <w:szCs w:val="22"/>
        </w:rPr>
        <w:t>entstehen ständig neue Zellen. Ein Grund dafür ist die Zellvermehrung</w:t>
      </w:r>
      <w:r w:rsidR="00113F5D">
        <w:rPr>
          <w:sz w:val="22"/>
          <w:szCs w:val="22"/>
        </w:rPr>
        <w:t>, w</w:t>
      </w:r>
      <w:r w:rsidR="00C14AAE" w:rsidRPr="00073499">
        <w:rPr>
          <w:sz w:val="22"/>
          <w:szCs w:val="22"/>
        </w:rPr>
        <w:t xml:space="preserve">enn ein Organismus wächst, </w:t>
      </w:r>
      <w:r w:rsidR="00113F5D">
        <w:rPr>
          <w:sz w:val="22"/>
          <w:szCs w:val="22"/>
        </w:rPr>
        <w:t xml:space="preserve">dann </w:t>
      </w:r>
      <w:r w:rsidR="00C14AAE" w:rsidRPr="00073499">
        <w:rPr>
          <w:sz w:val="22"/>
          <w:szCs w:val="22"/>
        </w:rPr>
        <w:t>braucht es mehr Zellen</w:t>
      </w:r>
      <w:r w:rsidR="00113F5D">
        <w:rPr>
          <w:sz w:val="22"/>
          <w:szCs w:val="22"/>
        </w:rPr>
        <w:t xml:space="preserve"> in den grösser werdenden Organen und Extremitäten</w:t>
      </w:r>
      <w:r w:rsidR="00C14AAE" w:rsidRPr="00073499">
        <w:rPr>
          <w:sz w:val="22"/>
          <w:szCs w:val="22"/>
        </w:rPr>
        <w:t xml:space="preserve">. Der andere Grund ist die Zellerneuerung. In vielen Geweben werden die Zellen regelmässig </w:t>
      </w:r>
      <w:r w:rsidR="00113F5D">
        <w:rPr>
          <w:sz w:val="22"/>
          <w:szCs w:val="22"/>
        </w:rPr>
        <w:t>ersetzt</w:t>
      </w:r>
      <w:r w:rsidR="00C14AAE" w:rsidRPr="00073499">
        <w:rPr>
          <w:sz w:val="22"/>
          <w:szCs w:val="22"/>
        </w:rPr>
        <w:t xml:space="preserve">: Hautzellen etwa alle zwei Wochen, Blutzellen ca. alle vier Monate. </w:t>
      </w:r>
      <w:r w:rsidRPr="00073499">
        <w:rPr>
          <w:sz w:val="22"/>
          <w:szCs w:val="22"/>
        </w:rPr>
        <w:t>Neue Zellen entstehen durch Zellteilung und Wachstum der neu entstandenen Zellen.</w:t>
      </w:r>
      <w:r w:rsidR="00D54B94">
        <w:rPr>
          <w:sz w:val="22"/>
          <w:szCs w:val="22"/>
        </w:rPr>
        <w:t xml:space="preserve"> Täglich werden laut einer Schätzung 60 Milliarden Zellen abgestossen und meist durch neue ersetzt! Es braucht also viel Nachschub.</w:t>
      </w:r>
    </w:p>
    <w:p w14:paraId="6FF5ABC8" w14:textId="5E59CB7F" w:rsidR="001E2E01" w:rsidRPr="00E16BA6" w:rsidRDefault="002F7D59" w:rsidP="007E2BAE">
      <w:pPr>
        <w:jc w:val="both"/>
        <w:rPr>
          <w:color w:val="000000" w:themeColor="text1"/>
        </w:rPr>
      </w:pPr>
      <w:r w:rsidRPr="00E16BA6">
        <w:rPr>
          <w:color w:val="000000" w:themeColor="text1"/>
        </w:rPr>
        <w:t xml:space="preserve">In einem wiederkehrenden </w:t>
      </w:r>
      <w:r w:rsidRPr="00E16BA6">
        <w:rPr>
          <w:rStyle w:val="hervorgehobenZchn"/>
          <w:color w:val="000000" w:themeColor="text1"/>
          <w:lang w:val="de-CH"/>
        </w:rPr>
        <w:t>Zellzyklus</w:t>
      </w:r>
      <w:r w:rsidRPr="00E16BA6">
        <w:rPr>
          <w:color w:val="000000" w:themeColor="text1"/>
        </w:rPr>
        <w:t xml:space="preserve"> wechseln sich während des Wachstums eines Lebewesens Zellteilungen und dazwischenliegende Phasen des Zellwachstums (</w:t>
      </w:r>
      <w:r w:rsidRPr="00E16BA6">
        <w:rPr>
          <w:rStyle w:val="hervorgehobenZchn"/>
          <w:color w:val="000000" w:themeColor="text1"/>
          <w:lang w:val="de-CH"/>
        </w:rPr>
        <w:t>Interphasen</w:t>
      </w:r>
      <w:r w:rsidRPr="00E16BA6">
        <w:rPr>
          <w:color w:val="000000" w:themeColor="text1"/>
        </w:rPr>
        <w:t>) ab.</w:t>
      </w:r>
      <w:r w:rsidR="001054F6">
        <w:rPr>
          <w:color w:val="000000" w:themeColor="text1"/>
        </w:rPr>
        <w:t xml:space="preserve"> </w:t>
      </w:r>
      <w:r w:rsidR="001054F6">
        <w:rPr>
          <w:lang w:eastAsia="de-CH"/>
        </w:rPr>
        <w:t xml:space="preserve">Nicht alle Zellen teilen sich. </w:t>
      </w:r>
      <w:r w:rsidR="001054F6">
        <w:rPr>
          <w:color w:val="000000" w:themeColor="text1"/>
        </w:rPr>
        <w:t xml:space="preserve">Es gibt ein Reservoir an Zellen, die ständig für Nachschub sorgen. </w:t>
      </w:r>
      <w:r w:rsidR="00C14AAE">
        <w:rPr>
          <w:color w:val="000000" w:themeColor="text1"/>
        </w:rPr>
        <w:t>Vor jeder Zellteilung wird das genetische Material verdoppelt.</w:t>
      </w:r>
      <w:r w:rsidR="00A8063B">
        <w:rPr>
          <w:color w:val="000000" w:themeColor="text1"/>
        </w:rPr>
        <w:t xml:space="preserve"> Die Aufteilung der Chromosomen auf die beiden Tochterzellen nennt man Mitose. Die Zellorganellen und das Zellplasma wird ebenfalls geteilt und im anschliessenden Zellwachstum wieder vervollständigt. </w:t>
      </w:r>
    </w:p>
    <w:p w14:paraId="208CD571" w14:textId="7BC16356" w:rsidR="00D30F75" w:rsidRPr="00E16BA6" w:rsidRDefault="00D30F75" w:rsidP="007E2BAE">
      <w:pPr>
        <w:jc w:val="both"/>
        <w:rPr>
          <w:color w:val="000000" w:themeColor="text1"/>
        </w:rPr>
      </w:pPr>
      <w:r w:rsidRPr="00E16BA6">
        <w:rPr>
          <w:color w:val="000000" w:themeColor="text1"/>
        </w:rPr>
        <w:t xml:space="preserve">Wenn bestimmte Phasen im Zellzyklus erreicht sind, wird an sogenannten Kontrollpunkten überprüft, ob vorherige Abläufe korrekt </w:t>
      </w:r>
      <w:r w:rsidR="00A8063B">
        <w:rPr>
          <w:color w:val="000000" w:themeColor="text1"/>
        </w:rPr>
        <w:t>abge</w:t>
      </w:r>
      <w:r w:rsidRPr="00E16BA6">
        <w:rPr>
          <w:color w:val="000000" w:themeColor="text1"/>
        </w:rPr>
        <w:t>laufen sind.</w:t>
      </w:r>
    </w:p>
    <w:p w14:paraId="6F7435B2" w14:textId="2C94AB24" w:rsidR="005F584E" w:rsidRPr="00E16BA6" w:rsidRDefault="005F584E" w:rsidP="007E2BAE">
      <w:pPr>
        <w:pStyle w:val="Frage"/>
        <w:jc w:val="both"/>
        <w:rPr>
          <w:color w:val="000000" w:themeColor="text1"/>
          <w:lang w:val="de-CH"/>
        </w:rPr>
      </w:pPr>
    </w:p>
    <w:p w14:paraId="41F7E6B9" w14:textId="44015489" w:rsidR="005F584E" w:rsidRPr="00E16BA6" w:rsidRDefault="005F584E" w:rsidP="007E2BAE">
      <w:pPr>
        <w:pStyle w:val="Frage"/>
        <w:jc w:val="both"/>
        <w:rPr>
          <w:color w:val="000000" w:themeColor="text1"/>
          <w:lang w:val="de-CH"/>
        </w:rPr>
      </w:pPr>
    </w:p>
    <w:p w14:paraId="445FD38F" w14:textId="7A473E74" w:rsidR="001E2E01" w:rsidRPr="00E16BA6" w:rsidRDefault="00D303BE" w:rsidP="007E2BAE">
      <w:pPr>
        <w:pStyle w:val="Frage"/>
        <w:jc w:val="both"/>
        <w:rPr>
          <w:color w:val="000000" w:themeColor="text1"/>
          <w:lang w:val="de-CH"/>
        </w:rPr>
      </w:pPr>
      <w:r>
        <w:rPr>
          <w:noProof/>
          <w:color w:val="000000" w:themeColor="text1"/>
          <w:lang w:val="de-CH"/>
        </w:rPr>
        <mc:AlternateContent>
          <mc:Choice Requires="wpg">
            <w:drawing>
              <wp:anchor distT="0" distB="0" distL="114300" distR="114300" simplePos="0" relativeHeight="251658246" behindDoc="0" locked="0" layoutInCell="1" allowOverlap="1" wp14:anchorId="1A33E4C0" wp14:editId="1F355545">
                <wp:simplePos x="0" y="0"/>
                <wp:positionH relativeFrom="column">
                  <wp:posOffset>477382</wp:posOffset>
                </wp:positionH>
                <wp:positionV relativeFrom="paragraph">
                  <wp:posOffset>137602</wp:posOffset>
                </wp:positionV>
                <wp:extent cx="5501005" cy="3932555"/>
                <wp:effectExtent l="0" t="0" r="0" b="4445"/>
                <wp:wrapNone/>
                <wp:docPr id="887514429" name="Gruppieren 16"/>
                <wp:cNvGraphicFramePr/>
                <a:graphic xmlns:a="http://schemas.openxmlformats.org/drawingml/2006/main">
                  <a:graphicData uri="http://schemas.microsoft.com/office/word/2010/wordprocessingGroup">
                    <wpg:wgp>
                      <wpg:cNvGrpSpPr/>
                      <wpg:grpSpPr>
                        <a:xfrm>
                          <a:off x="0" y="0"/>
                          <a:ext cx="5501005" cy="3932555"/>
                          <a:chOff x="0" y="0"/>
                          <a:chExt cx="5501005" cy="3932555"/>
                        </a:xfrm>
                      </wpg:grpSpPr>
                      <pic:pic xmlns:pic="http://schemas.openxmlformats.org/drawingml/2006/picture">
                        <pic:nvPicPr>
                          <pic:cNvPr id="77928496" name="Grafik 7" descr="Ein Bild, das Text, Screenshot, Diagramm, Kreis enthält.&#10;&#10;KI-generierte Inhalte können fehlerhaft sein."/>
                          <pic:cNvPicPr>
                            <a:picLocks noChangeAspect="1"/>
                          </pic:cNvPicPr>
                        </pic:nvPicPr>
                        <pic:blipFill rotWithShape="1">
                          <a:blip r:embed="rId13" cstate="print">
                            <a:extLst>
                              <a:ext uri="{28A0092B-C50C-407E-A947-70E740481C1C}">
                                <a14:useLocalDpi xmlns:a14="http://schemas.microsoft.com/office/drawing/2010/main" val="0"/>
                              </a:ext>
                            </a:extLst>
                          </a:blip>
                          <a:srcRect t="4147"/>
                          <a:stretch/>
                        </pic:blipFill>
                        <pic:spPr bwMode="auto">
                          <a:xfrm>
                            <a:off x="0" y="0"/>
                            <a:ext cx="5501005" cy="3932555"/>
                          </a:xfrm>
                          <a:prstGeom prst="rect">
                            <a:avLst/>
                          </a:prstGeom>
                          <a:ln>
                            <a:noFill/>
                          </a:ln>
                          <a:extLst>
                            <a:ext uri="{53640926-AAD7-44D8-BBD7-CCE9431645EC}">
                              <a14:shadowObscured xmlns:a14="http://schemas.microsoft.com/office/drawing/2010/main"/>
                            </a:ext>
                          </a:extLst>
                        </pic:spPr>
                      </pic:pic>
                      <wps:wsp>
                        <wps:cNvPr id="691108913" name="Rechteck 14"/>
                        <wps:cNvSpPr/>
                        <wps:spPr>
                          <a:xfrm>
                            <a:off x="3697356" y="3506525"/>
                            <a:ext cx="1598213" cy="42603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14:contentPart bwMode="auto" r:id="rId14">
                        <w14:nvContentPartPr>
                          <w14:cNvPr id="691681570" name="Freihand 15"/>
                          <w14:cNvContentPartPr/>
                        </w14:nvContentPartPr>
                        <w14:xfrm>
                          <a:off x="4000003" y="3257108"/>
                          <a:ext cx="73080" cy="208800"/>
                        </w14:xfrm>
                      </w14:contentPart>
                    </wpg:wgp>
                  </a:graphicData>
                </a:graphic>
              </wp:anchor>
            </w:drawing>
          </mc:Choice>
          <mc:Fallback xmlns:arto="http://schemas.microsoft.com/office/word/2006/arto">
            <w:pict>
              <v:group w14:anchorId="1C21B717" id="Gruppieren 16" o:spid="_x0000_s1026" style="position:absolute;margin-left:37.6pt;margin-top:10.85pt;width:433.15pt;height:309.65pt;z-index:251707392" coordsize="55010,39325"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7" o:spid="_x0000_s1027" type="#_x0000_t75" alt="Ein Bild, das Text, Screenshot, Diagramm, Kreis enthält.&#10;&#10;KI-generierte Inhalte können fehlerhaft sein." style="position:absolute;width:55010;height:39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">
                  <v:imagedata r:id="rId15" o:title="Ein Bild, das Text, Screenshot, Diagramm, Kreis enthält.&#10;&#10;KI-generierte Inhalte können fehlerhaft sein" croptop="2718f"/>
                </v:shape>
                <v:rect id="Rechteck 14" o:spid="_x0000_s1028" style="position:absolute;left:36973;top:35065;width:15982;height:42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" fillcolor="white [3212]" stroked="f" strokeweight="2pt"/>
                <v:shape id="Freihand 15" o:spid="_x0000_s1029" type="#_x0000_t75" style="position:absolute;left:39640;top:32211;width:1447;height:2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">
                  <v:imagedata r:id="rId16" o:title=""/>
                </v:shape>
              </v:group>
            </w:pict>
          </mc:Fallback>
        </mc:AlternateContent>
      </w:r>
      <w:r w:rsidR="001E2E01" w:rsidRPr="00E16BA6">
        <w:rPr>
          <w:color w:val="000000" w:themeColor="text1"/>
          <w:lang w:val="de-CH"/>
        </w:rPr>
        <w:br/>
      </w:r>
    </w:p>
    <w:p w14:paraId="3D171A87" w14:textId="3D852A0B" w:rsidR="002622E6" w:rsidRPr="00E16BA6" w:rsidRDefault="002622E6" w:rsidP="007E2BAE">
      <w:pPr>
        <w:pStyle w:val="Frage"/>
        <w:jc w:val="both"/>
        <w:rPr>
          <w:color w:val="000000" w:themeColor="text1"/>
          <w:lang w:val="de-CH"/>
        </w:rPr>
      </w:pPr>
    </w:p>
    <w:p w14:paraId="59046968" w14:textId="289D5992" w:rsidR="002622E6" w:rsidRPr="00E16BA6" w:rsidRDefault="002622E6" w:rsidP="007E2BAE">
      <w:pPr>
        <w:pStyle w:val="Frage"/>
        <w:jc w:val="both"/>
        <w:rPr>
          <w:color w:val="000000" w:themeColor="text1"/>
          <w:lang w:val="de-CH"/>
        </w:rPr>
      </w:pPr>
    </w:p>
    <w:p w14:paraId="5C3BD2EF" w14:textId="04B7261D" w:rsidR="002622E6" w:rsidRPr="00E16BA6" w:rsidRDefault="002622E6" w:rsidP="007E2BAE">
      <w:pPr>
        <w:pStyle w:val="Frage"/>
        <w:jc w:val="both"/>
        <w:rPr>
          <w:color w:val="000000" w:themeColor="text1"/>
          <w:lang w:val="de-CH"/>
        </w:rPr>
      </w:pPr>
    </w:p>
    <w:p w14:paraId="7AAFB14B" w14:textId="77777777" w:rsidR="002622E6" w:rsidRPr="00E16BA6" w:rsidRDefault="002622E6" w:rsidP="007E2BAE">
      <w:pPr>
        <w:pStyle w:val="Frage"/>
        <w:jc w:val="both"/>
        <w:rPr>
          <w:color w:val="000000" w:themeColor="text1"/>
          <w:lang w:val="de-CH"/>
        </w:rPr>
      </w:pPr>
    </w:p>
    <w:p w14:paraId="245FB21D" w14:textId="77777777" w:rsidR="002622E6" w:rsidRPr="00E16BA6" w:rsidRDefault="002622E6" w:rsidP="007E2BAE">
      <w:pPr>
        <w:pStyle w:val="Frage"/>
        <w:jc w:val="both"/>
        <w:rPr>
          <w:color w:val="000000" w:themeColor="text1"/>
          <w:lang w:val="de-CH"/>
        </w:rPr>
      </w:pPr>
    </w:p>
    <w:p w14:paraId="7D67EDAE" w14:textId="77777777" w:rsidR="002622E6" w:rsidRPr="00E16BA6" w:rsidRDefault="002622E6" w:rsidP="007E2BAE">
      <w:pPr>
        <w:pStyle w:val="Frage"/>
        <w:jc w:val="both"/>
        <w:rPr>
          <w:color w:val="000000" w:themeColor="text1"/>
          <w:lang w:val="de-CH"/>
        </w:rPr>
      </w:pPr>
    </w:p>
    <w:p w14:paraId="45B332B6" w14:textId="77777777" w:rsidR="002622E6" w:rsidRPr="00E16BA6" w:rsidRDefault="002622E6" w:rsidP="007E2BAE">
      <w:pPr>
        <w:pStyle w:val="Frage"/>
        <w:jc w:val="both"/>
        <w:rPr>
          <w:color w:val="000000" w:themeColor="text1"/>
          <w:lang w:val="de-CH"/>
        </w:rPr>
      </w:pPr>
    </w:p>
    <w:p w14:paraId="3F154388" w14:textId="77777777" w:rsidR="002622E6" w:rsidRPr="00E16BA6" w:rsidRDefault="002622E6" w:rsidP="007E2BAE">
      <w:pPr>
        <w:pStyle w:val="Frage"/>
        <w:jc w:val="both"/>
        <w:rPr>
          <w:color w:val="000000" w:themeColor="text1"/>
          <w:lang w:val="de-CH"/>
        </w:rPr>
      </w:pPr>
    </w:p>
    <w:p w14:paraId="1CE5231F" w14:textId="77777777" w:rsidR="002622E6" w:rsidRPr="00E16BA6" w:rsidRDefault="002622E6" w:rsidP="007E2BAE">
      <w:pPr>
        <w:pStyle w:val="Frage"/>
        <w:jc w:val="both"/>
        <w:rPr>
          <w:color w:val="000000" w:themeColor="text1"/>
          <w:lang w:val="de-CH"/>
        </w:rPr>
      </w:pPr>
    </w:p>
    <w:p w14:paraId="7C1D2DA1" w14:textId="07749868" w:rsidR="002622E6" w:rsidRPr="00E16BA6" w:rsidRDefault="002622E6" w:rsidP="007E2BAE">
      <w:pPr>
        <w:pStyle w:val="Frage"/>
        <w:jc w:val="both"/>
        <w:rPr>
          <w:color w:val="000000" w:themeColor="text1"/>
          <w:lang w:val="de-CH"/>
        </w:rPr>
      </w:pPr>
    </w:p>
    <w:p w14:paraId="0A20B181" w14:textId="402B2E3F" w:rsidR="002622E6" w:rsidRPr="00E16BA6" w:rsidRDefault="002622E6" w:rsidP="007E2BAE">
      <w:pPr>
        <w:pStyle w:val="Frage"/>
        <w:jc w:val="both"/>
        <w:rPr>
          <w:color w:val="000000" w:themeColor="text1"/>
          <w:lang w:val="de-CH"/>
        </w:rPr>
      </w:pPr>
    </w:p>
    <w:p w14:paraId="5AD1ECF6" w14:textId="77777777" w:rsidR="002622E6" w:rsidRPr="00E16BA6" w:rsidRDefault="002622E6" w:rsidP="007E2BAE">
      <w:pPr>
        <w:pStyle w:val="Frage"/>
        <w:jc w:val="both"/>
        <w:rPr>
          <w:color w:val="000000" w:themeColor="text1"/>
          <w:lang w:val="de-CH"/>
        </w:rPr>
      </w:pPr>
    </w:p>
    <w:p w14:paraId="6AEFAD3D" w14:textId="6AA22E5E" w:rsidR="001E2E01" w:rsidRPr="00E16BA6" w:rsidRDefault="001E2E01" w:rsidP="007E2BAE">
      <w:pPr>
        <w:pStyle w:val="Frage"/>
        <w:jc w:val="both"/>
        <w:rPr>
          <w:color w:val="000000" w:themeColor="text1"/>
          <w:lang w:val="de-CH"/>
        </w:rPr>
      </w:pPr>
    </w:p>
    <w:p w14:paraId="657218B8" w14:textId="236B5092" w:rsidR="000D2A32" w:rsidRPr="00F85C43" w:rsidRDefault="00113F5D" w:rsidP="00F85C43">
      <w:pPr>
        <w:jc w:val="both"/>
        <w:rPr>
          <w:b/>
          <w:color w:val="000000" w:themeColor="text1"/>
        </w:rPr>
      </w:pPr>
      <w:r>
        <w:rPr>
          <w:color w:val="000000" w:themeColor="text1"/>
        </w:rPr>
        <w:t>* Nicht alle Zellen teilen sich</w:t>
      </w:r>
      <w:r w:rsidR="001054F6">
        <w:rPr>
          <w:color w:val="000000" w:themeColor="text1"/>
        </w:rPr>
        <w:t xml:space="preserve"> ständig</w:t>
      </w:r>
      <w:r>
        <w:rPr>
          <w:color w:val="000000" w:themeColor="text1"/>
        </w:rPr>
        <w:t xml:space="preserve">. Einige bilden Dauergewebe und schären aus dem Zellzyklus aus. </w:t>
      </w:r>
    </w:p>
    <w:p w14:paraId="67A8702B" w14:textId="33191CC9" w:rsidR="001E2E01" w:rsidRDefault="001E2E01" w:rsidP="007E2BAE">
      <w:pPr>
        <w:pStyle w:val="Heading1"/>
        <w:jc w:val="both"/>
      </w:pPr>
      <w:r w:rsidRPr="00E16BA6">
        <w:t>Die Mitose</w:t>
      </w:r>
    </w:p>
    <w:p w14:paraId="7CD0AC43" w14:textId="77777777" w:rsidR="00073499" w:rsidRPr="00073499" w:rsidRDefault="00073499" w:rsidP="007E2BAE">
      <w:pPr>
        <w:pStyle w:val="NoSpacing"/>
        <w:jc w:val="both"/>
        <w:rPr>
          <w:lang w:eastAsia="de-CH"/>
        </w:rPr>
      </w:pPr>
    </w:p>
    <w:p w14:paraId="3820D693" w14:textId="0E159DFD" w:rsidR="00A8063B" w:rsidRDefault="00A8063B" w:rsidP="007E2BAE">
      <w:pPr>
        <w:jc w:val="both"/>
        <w:rPr>
          <w:color w:val="000000" w:themeColor="text1"/>
        </w:rPr>
      </w:pPr>
      <w:r>
        <w:rPr>
          <w:color w:val="000000" w:themeColor="text1"/>
        </w:rPr>
        <w:t xml:space="preserve">Bei der </w:t>
      </w:r>
      <w:r w:rsidR="00210DA8">
        <w:rPr>
          <w:color w:val="000000" w:themeColor="text1"/>
        </w:rPr>
        <w:t>Zellteilung</w:t>
      </w:r>
      <w:r>
        <w:rPr>
          <w:color w:val="000000" w:themeColor="text1"/>
        </w:rPr>
        <w:t xml:space="preserve"> entstehen a</w:t>
      </w:r>
      <w:r w:rsidR="001E2E01" w:rsidRPr="00E16BA6">
        <w:rPr>
          <w:color w:val="000000" w:themeColor="text1"/>
        </w:rPr>
        <w:t xml:space="preserve">us einer </w:t>
      </w:r>
      <w:r>
        <w:rPr>
          <w:color w:val="000000" w:themeColor="text1"/>
        </w:rPr>
        <w:t>Mutterz</w:t>
      </w:r>
      <w:r w:rsidR="001E2E01" w:rsidRPr="00E16BA6">
        <w:rPr>
          <w:color w:val="000000" w:themeColor="text1"/>
        </w:rPr>
        <w:t xml:space="preserve">elle </w:t>
      </w:r>
      <w:r>
        <w:rPr>
          <w:color w:val="000000" w:themeColor="text1"/>
        </w:rPr>
        <w:t>zw</w:t>
      </w:r>
      <w:r w:rsidR="001E2E01" w:rsidRPr="00E16BA6">
        <w:rPr>
          <w:color w:val="000000" w:themeColor="text1"/>
        </w:rPr>
        <w:t xml:space="preserve">ei </w:t>
      </w:r>
      <w:r>
        <w:rPr>
          <w:color w:val="000000" w:themeColor="text1"/>
        </w:rPr>
        <w:t xml:space="preserve">identische </w:t>
      </w:r>
      <w:r w:rsidR="001E2E01" w:rsidRPr="00E16BA6">
        <w:rPr>
          <w:color w:val="000000" w:themeColor="text1"/>
        </w:rPr>
        <w:t>Tochterzellen.</w:t>
      </w:r>
      <w:r>
        <w:rPr>
          <w:color w:val="000000" w:themeColor="text1"/>
        </w:rPr>
        <w:t xml:space="preserve"> </w:t>
      </w:r>
      <w:r w:rsidR="001E2E01" w:rsidRPr="00E16BA6">
        <w:rPr>
          <w:color w:val="000000" w:themeColor="text1"/>
        </w:rPr>
        <w:t>Die Mitose</w:t>
      </w:r>
      <w:r w:rsidR="00210DA8">
        <w:rPr>
          <w:color w:val="000000" w:themeColor="text1"/>
        </w:rPr>
        <w:t xml:space="preserve"> ist Teil der Zellteilung. Hier werden die Chromosomen verteilt. </w:t>
      </w:r>
      <w:r w:rsidR="001E2E01" w:rsidRPr="00E16BA6">
        <w:rPr>
          <w:color w:val="000000" w:themeColor="text1"/>
        </w:rPr>
        <w:t xml:space="preserve">Damit </w:t>
      </w:r>
      <w:r w:rsidR="00210DA8">
        <w:rPr>
          <w:color w:val="000000" w:themeColor="text1"/>
        </w:rPr>
        <w:t>sie</w:t>
      </w:r>
      <w:r w:rsidR="001E2E01" w:rsidRPr="00E16BA6">
        <w:rPr>
          <w:color w:val="000000" w:themeColor="text1"/>
        </w:rPr>
        <w:t xml:space="preserve"> starten kann, muss die Zelle </w:t>
      </w:r>
      <w:r w:rsidR="001E2E01" w:rsidRPr="00E16BA6">
        <w:rPr>
          <w:rStyle w:val="hervorgehobenZchn"/>
          <w:color w:val="000000" w:themeColor="text1"/>
          <w:lang w:val="de-CH"/>
        </w:rPr>
        <w:t>vorher</w:t>
      </w:r>
      <w:r w:rsidR="001E2E01" w:rsidRPr="00E16BA6">
        <w:rPr>
          <w:color w:val="000000" w:themeColor="text1"/>
        </w:rPr>
        <w:t xml:space="preserve"> das Erbgut kopiert haben.</w:t>
      </w:r>
      <w:r w:rsidR="009B1319" w:rsidRPr="00E16BA6">
        <w:rPr>
          <w:color w:val="000000" w:themeColor="text1"/>
        </w:rPr>
        <w:t xml:space="preserve"> Dies geschieht in der Interphase (S-Phase)</w:t>
      </w:r>
      <w:r>
        <w:rPr>
          <w:color w:val="000000" w:themeColor="text1"/>
        </w:rPr>
        <w:t>, die hier nicht abgebildet ist</w:t>
      </w:r>
      <w:r w:rsidR="009B1319" w:rsidRPr="00E16BA6">
        <w:rPr>
          <w:color w:val="000000" w:themeColor="text1"/>
        </w:rPr>
        <w:t>.</w:t>
      </w:r>
      <w:r w:rsidR="00F85C43">
        <w:rPr>
          <w:color w:val="000000" w:themeColor="text1"/>
        </w:rPr>
        <w:t xml:space="preserve"> </w:t>
      </w:r>
    </w:p>
    <w:p w14:paraId="5BDCA538" w14:textId="3BB2D7B9" w:rsidR="00E54A94" w:rsidRPr="00E54A94" w:rsidRDefault="00F01A61" w:rsidP="007E2BAE">
      <w:pPr>
        <w:jc w:val="both"/>
        <w:rPr>
          <w:b/>
          <w:bCs/>
          <w:color w:val="000000" w:themeColor="text1"/>
        </w:rPr>
      </w:pPr>
      <w:r w:rsidRPr="00F01A61">
        <w:rPr>
          <w:b/>
          <w:bCs/>
          <w:color w:val="00B050"/>
        </w:rPr>
        <w:t xml:space="preserve">Zeichnen Sie die </w:t>
      </w:r>
      <w:r w:rsidR="00E54A94" w:rsidRPr="00F01A61">
        <w:rPr>
          <w:b/>
          <w:bCs/>
          <w:color w:val="00B050"/>
        </w:rPr>
        <w:t xml:space="preserve">Mitose einer Zelle mit </w:t>
      </w:r>
      <w:r w:rsidR="00A056B3" w:rsidRPr="00F01A61">
        <w:rPr>
          <w:b/>
          <w:bCs/>
          <w:color w:val="00B050"/>
        </w:rPr>
        <w:t>2</w:t>
      </w:r>
      <w:r w:rsidR="00E54A94" w:rsidRPr="00F01A61">
        <w:rPr>
          <w:b/>
          <w:bCs/>
          <w:color w:val="00B050"/>
        </w:rPr>
        <w:t xml:space="preserve"> Chromosomenpaaren.</w:t>
      </w:r>
    </w:p>
    <w:p w14:paraId="688B1A69" w14:textId="39DE1A9D" w:rsidR="001E2E01" w:rsidRDefault="008B4DD5" w:rsidP="007E2BAE">
      <w:pPr>
        <w:jc w:val="both"/>
        <w:rPr>
          <w:color w:val="000000" w:themeColor="text1"/>
        </w:rPr>
      </w:pPr>
      <w:r>
        <w:rPr>
          <w:noProof/>
          <w:color w:val="000000" w:themeColor="text1"/>
        </w:rPr>
        <mc:AlternateContent>
          <mc:Choice Requires="wps">
            <w:drawing>
              <wp:anchor distT="0" distB="0" distL="114300" distR="114300" simplePos="0" relativeHeight="251658250" behindDoc="0" locked="0" layoutInCell="1" allowOverlap="1" wp14:anchorId="03DCD125" wp14:editId="4221D002">
                <wp:simplePos x="0" y="0"/>
                <wp:positionH relativeFrom="column">
                  <wp:posOffset>4365570</wp:posOffset>
                </wp:positionH>
                <wp:positionV relativeFrom="paragraph">
                  <wp:posOffset>115735</wp:posOffset>
                </wp:positionV>
                <wp:extent cx="500380" cy="310101"/>
                <wp:effectExtent l="0" t="0" r="20320" b="20320"/>
                <wp:wrapNone/>
                <wp:docPr id="337001325" name="Gerade Verbindung 17"/>
                <wp:cNvGraphicFramePr/>
                <a:graphic xmlns:a="http://schemas.openxmlformats.org/drawingml/2006/main">
                  <a:graphicData uri="http://schemas.microsoft.com/office/word/2010/wordprocessingShape">
                    <wps:wsp>
                      <wps:cNvCnPr/>
                      <wps:spPr>
                        <a:xfrm flipV="1">
                          <a:off x="0" y="0"/>
                          <a:ext cx="500380" cy="31010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arto="http://schemas.microsoft.com/office/word/2006/arto">
            <w:pict>
              <v:line w14:anchorId="716E529C" id="Gerade Verbindung 17" o:spid="_x0000_s1026" style="position:absolute;flip:y;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3.75pt,9.1pt" to="383.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" strokecolor="black [3040]"/>
            </w:pict>
          </mc:Fallback>
        </mc:AlternateContent>
      </w:r>
      <w:r w:rsidRPr="00F01A61">
        <w:rPr>
          <w:b/>
          <w:bCs/>
          <w:noProof/>
          <w:color w:val="00B050"/>
        </w:rPr>
        <mc:AlternateContent>
          <mc:Choice Requires="wpg">
            <w:drawing>
              <wp:anchor distT="0" distB="0" distL="114300" distR="114300" simplePos="0" relativeHeight="251658245" behindDoc="0" locked="0" layoutInCell="1" allowOverlap="1" wp14:anchorId="34FC3CB2" wp14:editId="4EBF4E1D">
                <wp:simplePos x="0" y="0"/>
                <wp:positionH relativeFrom="column">
                  <wp:posOffset>2577465</wp:posOffset>
                </wp:positionH>
                <wp:positionV relativeFrom="paragraph">
                  <wp:posOffset>113002</wp:posOffset>
                </wp:positionV>
                <wp:extent cx="1868805" cy="1773555"/>
                <wp:effectExtent l="12700" t="12700" r="10795" b="17145"/>
                <wp:wrapNone/>
                <wp:docPr id="382184018" name="Gruppieren 26"/>
                <wp:cNvGraphicFramePr/>
                <a:graphic xmlns:a="http://schemas.openxmlformats.org/drawingml/2006/main">
                  <a:graphicData uri="http://schemas.microsoft.com/office/word/2010/wordprocessingGroup">
                    <wpg:wgp>
                      <wpg:cNvGrpSpPr/>
                      <wpg:grpSpPr>
                        <a:xfrm>
                          <a:off x="0" y="0"/>
                          <a:ext cx="1868805" cy="1773555"/>
                          <a:chOff x="0" y="0"/>
                          <a:chExt cx="1868805" cy="1773555"/>
                        </a:xfrm>
                      </wpg:grpSpPr>
                      <wps:wsp>
                        <wps:cNvPr id="169693447" name="Ellipse 3"/>
                        <wps:cNvSpPr/>
                        <wps:spPr>
                          <a:xfrm>
                            <a:off x="0" y="0"/>
                            <a:ext cx="1868805" cy="177355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00862337" name="Gruppieren 24"/>
                        <wpg:cNvGrpSpPr/>
                        <wpg:grpSpPr>
                          <a:xfrm>
                            <a:off x="380245" y="584829"/>
                            <a:ext cx="944484" cy="936625"/>
                            <a:chOff x="0" y="0"/>
                            <a:chExt cx="944484" cy="936625"/>
                          </a:xfrm>
                        </wpg:grpSpPr>
                        <wps:wsp>
                          <wps:cNvPr id="998270185" name="Bogen 13"/>
                          <wps:cNvSpPr/>
                          <wps:spPr>
                            <a:xfrm rot="16200000">
                              <a:off x="26843" y="3329"/>
                              <a:ext cx="803275" cy="854710"/>
                            </a:xfrm>
                            <a:prstGeom prst="arc">
                              <a:avLst>
                                <a:gd name="adj1" fmla="val 16200000"/>
                                <a:gd name="adj2" fmla="val 47851"/>
                              </a:avLst>
                            </a:prstGeom>
                            <a:ln w="19050">
                              <a:solidFill>
                                <a:schemeClr val="tx2">
                                  <a:lumMod val="90000"/>
                                  <a:lumOff val="10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8973597" name="Bogen 13"/>
                          <wps:cNvSpPr/>
                          <wps:spPr>
                            <a:xfrm>
                              <a:off x="141209" y="30807"/>
                              <a:ext cx="803275" cy="854710"/>
                            </a:xfrm>
                            <a:prstGeom prst="arc">
                              <a:avLst>
                                <a:gd name="adj1" fmla="val 16200000"/>
                                <a:gd name="adj2" fmla="val 47851"/>
                              </a:avLst>
                            </a:prstGeom>
                            <a:ln w="19050">
                              <a:solidFill>
                                <a:schemeClr val="tx2">
                                  <a:lumMod val="90000"/>
                                  <a:lumOff val="10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4066505" name="Bogen 13"/>
                          <wps:cNvSpPr/>
                          <wps:spPr>
                            <a:xfrm rot="10800000">
                              <a:off x="0" y="0"/>
                              <a:ext cx="800100" cy="936625"/>
                            </a:xfrm>
                            <a:prstGeom prst="arc">
                              <a:avLst>
                                <a:gd name="adj1" fmla="val 16194067"/>
                                <a:gd name="adj2" fmla="val 47851"/>
                              </a:avLst>
                            </a:prstGeom>
                            <a:ln w="19050">
                              <a:solidFill>
                                <a:schemeClr val="tx2">
                                  <a:lumMod val="90000"/>
                                  <a:lumOff val="10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71195197" name="Bogen 13"/>
                        <wps:cNvSpPr/>
                        <wps:spPr>
                          <a:xfrm rot="5400000">
                            <a:off x="489767" y="697997"/>
                            <a:ext cx="803438" cy="854712"/>
                          </a:xfrm>
                          <a:prstGeom prst="arc">
                            <a:avLst>
                              <a:gd name="adj1" fmla="val 16200000"/>
                              <a:gd name="adj2" fmla="val 47851"/>
                            </a:avLst>
                          </a:prstGeom>
                          <a:ln w="19050">
                            <a:solidFill>
                              <a:schemeClr val="tx2">
                                <a:lumMod val="90000"/>
                                <a:lumOff val="10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rto="http://schemas.microsoft.com/office/word/2006/arto">
            <w:pict>
              <v:group w14:anchorId="53F44734" id="Gruppieren 26" o:spid="_x0000_s1026" style="position:absolute;margin-left:202.95pt;margin-top:8.9pt;width:147.15pt;height:139.65pt;z-index:251704320" coordsize="18688,17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">
                <v:oval id="Ellipse 3" o:spid="_x0000_s1027" style="position:absolute;width:18688;height:17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" fillcolor="white [3201]" strokecolor="black [3200]" strokeweight="2pt"/>
                <v:group id="Gruppieren 24" o:spid="_x0000_s1028" style="position:absolute;left:3802;top:5848;width:9445;height:9366" coordsize="9444,9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">
                  <v:shape id="Bogen 13" o:spid="_x0000_s1029" style="position:absolute;left:268;top:33;width:8033;height:8547;rotation:-90;visibility:visible;mso-wrap-style:square;v-text-anchor:middle" coordsize="803275,85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" path="m401637,nsc513451,,620203,49595,696210,136854v70059,80430,108379,186438,107030,296092l401638,427355v,-142452,-1,-284903,-1,-427355xem401637,nfc513451,,620203,49595,696210,136854v70059,80430,108379,186438,107030,296092e" filled="f" strokecolor="#464646 [2911]" strokeweight="1.5pt">
                    <v:path arrowok="t" o:connecttype="custom" o:connectlocs="401637,0;696210,136854;803240,432946" o:connectangles="0,0,0"/>
                  </v:shape>
                  <v:shape id="Bogen 13" o:spid="_x0000_s1030" style="position:absolute;left:1412;top:308;width:8032;height:8547;visibility:visible;mso-wrap-style:square;v-text-anchor:middle" coordsize="803275,85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" path="m401637,nsc513451,,620203,49595,696210,136854v70059,80430,108379,186438,107030,296092l401638,427355v,-142452,-1,-284903,-1,-427355xem401637,nfc513451,,620203,49595,696210,136854v70059,80430,108379,186438,107030,296092e" filled="f" strokecolor="#464646 [2911]" strokeweight="1.5pt">
                    <v:path arrowok="t" o:connecttype="custom" o:connectlocs="401637,0;696210,136854;803240,432946" o:connectangles="0,0,0"/>
                  </v:shape>
                  <v:shape id="Bogen 13" o:spid="_x0000_s1031" style="position:absolute;width:8001;height:9366;rotation:180;visibility:visible;mso-wrap-style:square;v-text-anchor:middle" coordsize="800100,93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" path="m399242,1nsc517385,-278,629591,60587,705785,166284v61961,85953,95429,195138,94287,307598l400050,468313c399781,312209,399511,156105,399242,1xem399242,1nfc517385,-278,629591,60587,705785,166284v61961,85953,95429,195138,94287,307598e" filled="f" strokecolor="#464646 [2911]" strokeweight="1.5pt">
                    <v:path arrowok="t" o:connecttype="custom" o:connectlocs="399242,1;705785,166284;800072,473882" o:connectangles="0,0,0"/>
                  </v:shape>
                </v:group>
                <v:shape id="Bogen 13" o:spid="_x0000_s1032" style="position:absolute;left:4898;top:6979;width:8034;height:8547;rotation:90;visibility:visible;mso-wrap-style:square;v-text-anchor:middle" coordsize="803438,854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" path="m401719,nsc513541,,620303,49583,696324,136823v70090,80434,108428,186456,107079,296125l401719,427356,401719,xem401719,nfc513541,,620303,49583,696324,136823v70090,80434,108428,186456,107079,296125e" filled="f" strokecolor="#464646 [2911]" strokeweight="1.5pt">
                  <v:path arrowok="t" o:connecttype="custom" o:connectlocs="401719,0;696324,136823;803403,432948" o:connectangles="0,0,0"/>
                </v:shape>
              </v:group>
            </w:pict>
          </mc:Fallback>
        </mc:AlternateContent>
      </w:r>
      <w:r w:rsidR="001E2E01" w:rsidRPr="00E16BA6">
        <w:rPr>
          <w:color w:val="000000" w:themeColor="text1"/>
        </w:rPr>
        <w:t>Prophase</w:t>
      </w:r>
      <w:r w:rsidR="00F01A61">
        <w:rPr>
          <w:color w:val="000000" w:themeColor="text1"/>
        </w:rPr>
        <w:tab/>
      </w:r>
      <w:r w:rsidR="00F01A61">
        <w:rPr>
          <w:color w:val="000000" w:themeColor="text1"/>
        </w:rPr>
        <w:tab/>
      </w:r>
      <w:r w:rsidR="00F01A61">
        <w:rPr>
          <w:color w:val="000000" w:themeColor="text1"/>
        </w:rPr>
        <w:tab/>
      </w:r>
      <w:r w:rsidR="00F01A61">
        <w:rPr>
          <w:color w:val="000000" w:themeColor="text1"/>
        </w:rPr>
        <w:tab/>
      </w:r>
      <w:r w:rsidR="00F01A61">
        <w:rPr>
          <w:color w:val="000000" w:themeColor="text1"/>
        </w:rPr>
        <w:tab/>
      </w:r>
      <w:r w:rsidR="00F01A61">
        <w:rPr>
          <w:color w:val="000000" w:themeColor="text1"/>
        </w:rPr>
        <w:tab/>
      </w:r>
      <w:r w:rsidR="00F01A61">
        <w:rPr>
          <w:color w:val="000000" w:themeColor="text1"/>
        </w:rPr>
        <w:tab/>
      </w:r>
      <w:r w:rsidR="00F01A61">
        <w:rPr>
          <w:color w:val="000000" w:themeColor="text1"/>
        </w:rPr>
        <w:tab/>
      </w:r>
      <w:r w:rsidR="00F01A61">
        <w:rPr>
          <w:color w:val="000000" w:themeColor="text1"/>
        </w:rPr>
        <w:tab/>
      </w:r>
      <w:r w:rsidR="00F01A61">
        <w:rPr>
          <w:color w:val="000000" w:themeColor="text1"/>
        </w:rPr>
        <w:tab/>
        <w:t>Zelle</w:t>
      </w:r>
    </w:p>
    <w:p w14:paraId="406EA2DC" w14:textId="5D107748" w:rsidR="00F01A61" w:rsidRDefault="00F01A61" w:rsidP="007E2BAE">
      <w:pPr>
        <w:jc w:val="both"/>
        <w:rPr>
          <w:color w:val="000000" w:themeColor="text1"/>
        </w:rPr>
      </w:pPr>
    </w:p>
    <w:p w14:paraId="65D33E64" w14:textId="3C307F21" w:rsidR="001E2E01" w:rsidRDefault="001E2E01" w:rsidP="007E2BAE">
      <w:pPr>
        <w:jc w:val="both"/>
        <w:rPr>
          <w:color w:val="000000" w:themeColor="text1"/>
        </w:rPr>
      </w:pPr>
    </w:p>
    <w:p w14:paraId="740D6814" w14:textId="5BBCE942" w:rsidR="001E2E01" w:rsidRPr="00E16BA6" w:rsidRDefault="00F01A61" w:rsidP="007E2BAE">
      <w:pPr>
        <w:jc w:val="both"/>
        <w:rPr>
          <w:color w:val="000000" w:themeColor="text1"/>
        </w:rPr>
      </w:pPr>
      <w:r>
        <w:rPr>
          <w:noProof/>
          <w:color w:val="000000" w:themeColor="text1"/>
        </w:rPr>
        <mc:AlternateContent>
          <mc:Choice Requires="wps">
            <w:drawing>
              <wp:anchor distT="0" distB="0" distL="114300" distR="114300" simplePos="0" relativeHeight="251658251" behindDoc="0" locked="0" layoutInCell="1" allowOverlap="1" wp14:anchorId="15E22243" wp14:editId="064FF88F">
                <wp:simplePos x="0" y="0"/>
                <wp:positionH relativeFrom="column">
                  <wp:posOffset>3960053</wp:posOffset>
                </wp:positionH>
                <wp:positionV relativeFrom="paragraph">
                  <wp:posOffset>68441</wp:posOffset>
                </wp:positionV>
                <wp:extent cx="901617" cy="270344"/>
                <wp:effectExtent l="0" t="0" r="13335" b="22225"/>
                <wp:wrapNone/>
                <wp:docPr id="2067979633" name="Gerade Verbindung 17"/>
                <wp:cNvGraphicFramePr/>
                <a:graphic xmlns:a="http://schemas.openxmlformats.org/drawingml/2006/main">
                  <a:graphicData uri="http://schemas.microsoft.com/office/word/2010/wordprocessingShape">
                    <wps:wsp>
                      <wps:cNvCnPr/>
                      <wps:spPr>
                        <a:xfrm flipV="1">
                          <a:off x="0" y="0"/>
                          <a:ext cx="901617" cy="27034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6FD8B82" id="Gerade Verbindung 17" o:spid="_x0000_s1026" style="position:absolute;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8pt,5.4pt" to="382.8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" strokecolor="black [3040]"/>
            </w:pict>
          </mc:Fallback>
        </mc:AlternateConten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Kernmembran</w:t>
      </w:r>
    </w:p>
    <w:p w14:paraId="415EBABB" w14:textId="2D0C0450" w:rsidR="001E2E01" w:rsidRDefault="001E2E01" w:rsidP="007E2BAE">
      <w:pPr>
        <w:jc w:val="both"/>
        <w:rPr>
          <w:color w:val="000000" w:themeColor="text1"/>
        </w:rPr>
      </w:pPr>
    </w:p>
    <w:p w14:paraId="2CB1911C" w14:textId="77777777" w:rsidR="00F01A61" w:rsidRDefault="00F01A61" w:rsidP="007E2BAE">
      <w:pPr>
        <w:jc w:val="both"/>
        <w:rPr>
          <w:color w:val="000000" w:themeColor="text1"/>
        </w:rPr>
      </w:pPr>
    </w:p>
    <w:p w14:paraId="7EA2D5AC" w14:textId="794D7C96" w:rsidR="00A8063B" w:rsidRPr="00E16BA6" w:rsidRDefault="004A62E5" w:rsidP="007E2BAE">
      <w:pPr>
        <w:jc w:val="both"/>
        <w:rPr>
          <w:color w:val="000000" w:themeColor="text1"/>
        </w:rPr>
      </w:pPr>
      <w:r w:rsidRPr="00E16BA6">
        <w:rPr>
          <w:noProof/>
          <w:color w:val="000000" w:themeColor="text1"/>
          <w:lang w:eastAsia="de-CH"/>
        </w:rPr>
        <mc:AlternateContent>
          <mc:Choice Requires="wps">
            <w:drawing>
              <wp:anchor distT="0" distB="0" distL="114300" distR="114300" simplePos="0" relativeHeight="251658244" behindDoc="0" locked="0" layoutInCell="1" allowOverlap="1" wp14:anchorId="140993E9" wp14:editId="41CDBBDF">
                <wp:simplePos x="0" y="0"/>
                <wp:positionH relativeFrom="column">
                  <wp:posOffset>2576830</wp:posOffset>
                </wp:positionH>
                <wp:positionV relativeFrom="paragraph">
                  <wp:posOffset>245907</wp:posOffset>
                </wp:positionV>
                <wp:extent cx="1868805" cy="1773555"/>
                <wp:effectExtent l="12700" t="12700" r="10795" b="17145"/>
                <wp:wrapNone/>
                <wp:docPr id="1719419461" name="Ellipse 3"/>
                <wp:cNvGraphicFramePr/>
                <a:graphic xmlns:a="http://schemas.openxmlformats.org/drawingml/2006/main">
                  <a:graphicData uri="http://schemas.microsoft.com/office/word/2010/wordprocessingShape">
                    <wps:wsp>
                      <wps:cNvSpPr/>
                      <wps:spPr>
                        <a:xfrm>
                          <a:off x="0" y="0"/>
                          <a:ext cx="1868805" cy="177355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60EE9F69" id="Ellipse 3" o:spid="_x0000_s1026" style="position:absolute;margin-left:202.9pt;margin-top:19.35pt;width:147.15pt;height:139.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" fillcolor="white [3201]" strokecolor="black [3200]" strokeweight="2pt"/>
            </w:pict>
          </mc:Fallback>
        </mc:AlternateContent>
      </w:r>
    </w:p>
    <w:p w14:paraId="6A2E6E53" w14:textId="1BAC20EA" w:rsidR="001E2E01" w:rsidRPr="00E16BA6" w:rsidRDefault="001E2E01" w:rsidP="007E2BAE">
      <w:pPr>
        <w:jc w:val="both"/>
        <w:rPr>
          <w:color w:val="000000" w:themeColor="text1"/>
        </w:rPr>
      </w:pPr>
      <w:r w:rsidRPr="00E16BA6">
        <w:rPr>
          <w:color w:val="000000" w:themeColor="text1"/>
        </w:rPr>
        <w:t>Metaphase</w:t>
      </w:r>
    </w:p>
    <w:p w14:paraId="124B508E" w14:textId="67E5E3DD" w:rsidR="001E2E01" w:rsidRPr="00E16BA6" w:rsidRDefault="001E2E01" w:rsidP="007E2BAE">
      <w:pPr>
        <w:jc w:val="both"/>
        <w:rPr>
          <w:color w:val="000000" w:themeColor="text1"/>
        </w:rPr>
      </w:pPr>
    </w:p>
    <w:p w14:paraId="6E5E085D" w14:textId="77777777" w:rsidR="001E2E01" w:rsidRPr="00E16BA6" w:rsidRDefault="001E2E01" w:rsidP="007E2BAE">
      <w:pPr>
        <w:jc w:val="both"/>
        <w:rPr>
          <w:color w:val="000000" w:themeColor="text1"/>
        </w:rPr>
      </w:pPr>
    </w:p>
    <w:p w14:paraId="7ADF2885" w14:textId="77777777" w:rsidR="001E2E01" w:rsidRDefault="001E2E01" w:rsidP="007E2BAE">
      <w:pPr>
        <w:jc w:val="both"/>
        <w:rPr>
          <w:color w:val="000000" w:themeColor="text1"/>
        </w:rPr>
      </w:pPr>
    </w:p>
    <w:p w14:paraId="06275A76" w14:textId="77777777" w:rsidR="00A8063B" w:rsidRDefault="00A8063B" w:rsidP="007E2BAE">
      <w:pPr>
        <w:jc w:val="both"/>
        <w:rPr>
          <w:color w:val="000000" w:themeColor="text1"/>
        </w:rPr>
      </w:pPr>
    </w:p>
    <w:p w14:paraId="56B7F72D" w14:textId="77777777" w:rsidR="00F01A61" w:rsidRPr="00E16BA6" w:rsidRDefault="00F01A61" w:rsidP="007E2BAE">
      <w:pPr>
        <w:jc w:val="both"/>
        <w:rPr>
          <w:color w:val="000000" w:themeColor="text1"/>
        </w:rPr>
      </w:pPr>
    </w:p>
    <w:p w14:paraId="5E226B5A" w14:textId="6987818D" w:rsidR="001E2E01" w:rsidRPr="00E16BA6" w:rsidRDefault="00A8063B" w:rsidP="007E2BAE">
      <w:pPr>
        <w:jc w:val="both"/>
        <w:rPr>
          <w:color w:val="000000" w:themeColor="text1"/>
        </w:rPr>
      </w:pPr>
      <w:r w:rsidRPr="00E16BA6">
        <w:rPr>
          <w:noProof/>
          <w:color w:val="000000" w:themeColor="text1"/>
          <w:lang w:eastAsia="de-CH"/>
        </w:rPr>
        <mc:AlternateContent>
          <mc:Choice Requires="wps">
            <w:drawing>
              <wp:anchor distT="0" distB="0" distL="114300" distR="114300" simplePos="0" relativeHeight="251658240" behindDoc="0" locked="0" layoutInCell="1" allowOverlap="1" wp14:anchorId="359AFF1C" wp14:editId="12BA3A3F">
                <wp:simplePos x="0" y="0"/>
                <wp:positionH relativeFrom="column">
                  <wp:posOffset>2491962</wp:posOffset>
                </wp:positionH>
                <wp:positionV relativeFrom="paragraph">
                  <wp:posOffset>241256</wp:posOffset>
                </wp:positionV>
                <wp:extent cx="2113811" cy="1602000"/>
                <wp:effectExtent l="12700" t="12700" r="7620" b="11430"/>
                <wp:wrapNone/>
                <wp:docPr id="5" name="Ellipse 5"/>
                <wp:cNvGraphicFramePr/>
                <a:graphic xmlns:a="http://schemas.openxmlformats.org/drawingml/2006/main">
                  <a:graphicData uri="http://schemas.microsoft.com/office/word/2010/wordprocessingShape">
                    <wps:wsp>
                      <wps:cNvSpPr/>
                      <wps:spPr>
                        <a:xfrm>
                          <a:off x="0" y="0"/>
                          <a:ext cx="2113811" cy="1602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0EDCED19" id="Ellipse 5" o:spid="_x0000_s1026" style="position:absolute;margin-left:196.2pt;margin-top:19pt;width:166.45pt;height:126.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" fillcolor="white [3201]" strokecolor="black [3200]" strokeweight="2pt"/>
            </w:pict>
          </mc:Fallback>
        </mc:AlternateContent>
      </w:r>
      <w:r w:rsidR="001E2E01" w:rsidRPr="00E16BA6">
        <w:rPr>
          <w:color w:val="000000" w:themeColor="text1"/>
        </w:rPr>
        <w:t>Anaphase</w:t>
      </w:r>
    </w:p>
    <w:p w14:paraId="697D5168" w14:textId="277C604F" w:rsidR="001E2E01" w:rsidRPr="00E16BA6" w:rsidRDefault="001E2E01" w:rsidP="007E2BAE">
      <w:pPr>
        <w:jc w:val="both"/>
        <w:rPr>
          <w:color w:val="000000" w:themeColor="text1"/>
        </w:rPr>
      </w:pPr>
    </w:p>
    <w:p w14:paraId="07A8EA56" w14:textId="77777777" w:rsidR="001E2E01" w:rsidRPr="00E16BA6" w:rsidRDefault="001E2E01" w:rsidP="007E2BAE">
      <w:pPr>
        <w:jc w:val="both"/>
        <w:rPr>
          <w:color w:val="000000" w:themeColor="text1"/>
        </w:rPr>
      </w:pPr>
    </w:p>
    <w:p w14:paraId="763299C4" w14:textId="77777777" w:rsidR="001E2E01" w:rsidRPr="00E16BA6" w:rsidRDefault="001E2E01" w:rsidP="007E2BAE">
      <w:pPr>
        <w:jc w:val="both"/>
        <w:rPr>
          <w:color w:val="000000" w:themeColor="text1"/>
        </w:rPr>
      </w:pPr>
    </w:p>
    <w:p w14:paraId="0E41DAB5" w14:textId="77777777" w:rsidR="001E2E01" w:rsidRDefault="001E2E01" w:rsidP="007E2BAE">
      <w:pPr>
        <w:jc w:val="both"/>
        <w:rPr>
          <w:color w:val="000000" w:themeColor="text1"/>
        </w:rPr>
      </w:pPr>
    </w:p>
    <w:p w14:paraId="16CF706F" w14:textId="77777777" w:rsidR="00484F39" w:rsidRDefault="00484F39" w:rsidP="007E2BAE">
      <w:pPr>
        <w:jc w:val="both"/>
        <w:rPr>
          <w:color w:val="000000" w:themeColor="text1"/>
        </w:rPr>
      </w:pPr>
    </w:p>
    <w:p w14:paraId="5A4E5A08" w14:textId="21A56DCF" w:rsidR="001E2E01" w:rsidRPr="00E16BA6" w:rsidRDefault="00EE4676" w:rsidP="007E2BAE">
      <w:pPr>
        <w:jc w:val="both"/>
        <w:rPr>
          <w:color w:val="000000" w:themeColor="text1"/>
        </w:rPr>
      </w:pPr>
      <w:r>
        <w:rPr>
          <w:noProof/>
          <w:color w:val="000000" w:themeColor="text1"/>
        </w:rPr>
        <mc:AlternateContent>
          <mc:Choice Requires="wpg">
            <w:drawing>
              <wp:anchor distT="0" distB="0" distL="114300" distR="114300" simplePos="0" relativeHeight="251658249" behindDoc="0" locked="0" layoutInCell="1" allowOverlap="1" wp14:anchorId="104C0122" wp14:editId="73E0BE03">
                <wp:simplePos x="0" y="0"/>
                <wp:positionH relativeFrom="column">
                  <wp:posOffset>2278889</wp:posOffset>
                </wp:positionH>
                <wp:positionV relativeFrom="paragraph">
                  <wp:posOffset>135890</wp:posOffset>
                </wp:positionV>
                <wp:extent cx="2677223" cy="1278142"/>
                <wp:effectExtent l="12700" t="50800" r="15240" b="17780"/>
                <wp:wrapNone/>
                <wp:docPr id="1191848995" name="Gruppieren 23"/>
                <wp:cNvGraphicFramePr/>
                <a:graphic xmlns:a="http://schemas.openxmlformats.org/drawingml/2006/main">
                  <a:graphicData uri="http://schemas.microsoft.com/office/word/2010/wordprocessingGroup">
                    <wpg:wgp>
                      <wpg:cNvGrpSpPr/>
                      <wpg:grpSpPr>
                        <a:xfrm>
                          <a:off x="0" y="0"/>
                          <a:ext cx="2677223" cy="1278142"/>
                          <a:chOff x="0" y="0"/>
                          <a:chExt cx="2677223" cy="1278142"/>
                        </a:xfrm>
                      </wpg:grpSpPr>
                      <wps:wsp>
                        <wps:cNvPr id="816879493" name="Ellipse 7"/>
                        <wps:cNvSpPr/>
                        <wps:spPr>
                          <a:xfrm>
                            <a:off x="1339913" y="25922"/>
                            <a:ext cx="1337310" cy="1252220"/>
                          </a:xfrm>
                          <a:prstGeom prst="ellipse">
                            <a:avLst/>
                          </a:prstGeom>
                        </wps:spPr>
                        <wps:style>
                          <a:lnRef idx="2">
                            <a:schemeClr val="dk1"/>
                          </a:lnRef>
                          <a:fillRef idx="1">
                            <a:schemeClr val="lt1"/>
                          </a:fillRef>
                          <a:effectRef idx="0">
                            <a:schemeClr val="dk1"/>
                          </a:effectRef>
                          <a:fontRef idx="minor">
                            <a:schemeClr val="dk1"/>
                          </a:fontRef>
                        </wps:style>
                        <wps:txbx>
                          <w:txbxContent>
                            <w:p w14:paraId="6417DFCC" w14:textId="77777777" w:rsidR="0040097C" w:rsidRDefault="0040097C" w:rsidP="0040097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5834465" name="Ellipse 7"/>
                        <wps:cNvSpPr/>
                        <wps:spPr>
                          <a:xfrm>
                            <a:off x="0" y="25922"/>
                            <a:ext cx="1337310" cy="1252220"/>
                          </a:xfrm>
                          <a:prstGeom prst="ellipse">
                            <a:avLst/>
                          </a:prstGeom>
                        </wps:spPr>
                        <wps:style>
                          <a:lnRef idx="2">
                            <a:schemeClr val="dk1"/>
                          </a:lnRef>
                          <a:fillRef idx="1">
                            <a:schemeClr val="lt1"/>
                          </a:fillRef>
                          <a:effectRef idx="0">
                            <a:schemeClr val="dk1"/>
                          </a:effectRef>
                          <a:fontRef idx="minor">
                            <a:schemeClr val="dk1"/>
                          </a:fontRef>
                        </wps:style>
                        <wps:txbx>
                          <w:txbxContent>
                            <w:p w14:paraId="7CBCAE25" w14:textId="77777777" w:rsidR="00E54A94" w:rsidRDefault="00E54A94" w:rsidP="00E54A9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14:contentPart bwMode="auto" r:id="rId17">
                        <w14:nvContentPartPr>
                          <w14:cNvPr id="1282289511" name="Freihand 17"/>
                          <w14:cNvContentPartPr/>
                        </w14:nvContentPartPr>
                        <w14:xfrm>
                          <a:off x="1002156" y="0"/>
                          <a:ext cx="743040" cy="1142640"/>
                        </w14:xfrm>
                      </w14:contentPart>
                      <w14:contentPart bwMode="auto" r:id="rId18">
                        <w14:nvContentPartPr>
                          <w14:cNvPr id="1315464711" name="Freihand 20"/>
                          <w14:cNvContentPartPr/>
                        </w14:nvContentPartPr>
                        <w14:xfrm>
                          <a:off x="1033271" y="1138555"/>
                          <a:ext cx="603720" cy="42840"/>
                        </w14:xfrm>
                      </w14:contentPart>
                      <w14:contentPart bwMode="auto" r:id="rId19">
                        <w14:nvContentPartPr>
                          <w14:cNvPr id="2105338115" name="Freihand 22"/>
                          <w14:cNvContentPartPr/>
                        </w14:nvContentPartPr>
                        <w14:xfrm>
                          <a:off x="1145031" y="226695"/>
                          <a:ext cx="396720" cy="33480"/>
                        </w14:xfrm>
                      </w14:contentPart>
                    </wpg:wgp>
                  </a:graphicData>
                </a:graphic>
              </wp:anchor>
            </w:drawing>
          </mc:Choice>
          <mc:Fallback>
            <w:pict>
              <v:group w14:anchorId="104C0122" id="Gruppieren 23" o:spid="_x0000_s1027" style="position:absolute;left:0;text-align:left;margin-left:179.45pt;margin-top:10.7pt;width:210.8pt;height:100.65pt;z-index:251658249" coordsize="26772,12781" o:gfxdata="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">
                <v:oval id="Ellipse 7" o:spid="_x0000_s1028" style="position:absolute;left:13399;top:259;width:13373;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" fillcolor="white [3201]" strokecolor="black [3200]" strokeweight="2pt">
                  <v:textbox>
                    <w:txbxContent>
                      <w:p w14:paraId="6417DFCC" w14:textId="77777777" w:rsidR="0040097C" w:rsidRDefault="0040097C" w:rsidP="0040097C">
                        <w:pPr>
                          <w:jc w:val="center"/>
                        </w:pPr>
                      </w:p>
                    </w:txbxContent>
                  </v:textbox>
                </v:oval>
                <v:oval id="Ellipse 7" o:spid="_x0000_s1029" style="position:absolute;top:259;width:13373;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" fillcolor="white [3201]" strokecolor="black [3200]" strokeweight="2pt">
                  <v:textbox>
                    <w:txbxContent>
                      <w:p w14:paraId="7CBCAE25" w14:textId="77777777" w:rsidR="00E54A94" w:rsidRDefault="00E54A94" w:rsidP="00E54A94">
                        <w:pPr>
                          <w:jc w:val="center"/>
                        </w:pPr>
                      </w:p>
                    </w:txbxContent>
                  </v:textbox>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7" o:spid="_x0000_s1030" type="#_x0000_t75" style="position:absolute;left:9841;top:-180;width:7787;height:11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">
                  <v:imagedata r:id="rId20" o:title=""/>
                </v:shape>
                <v:shape id="Freihand 20" o:spid="_x0000_s1031" type="#_x0000_t75" style="position:absolute;left:10152;top:11205;width:6394;height: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">
                  <v:imagedata r:id="rId21" o:title=""/>
                </v:shape>
                <v:shape id="Freihand 22" o:spid="_x0000_s1032" type="#_x0000_t75" style="position:absolute;left:11270;top:2086;width:4323;height: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">
                  <v:imagedata r:id="rId22" o:title=""/>
                </v:shape>
              </v:group>
            </w:pict>
          </mc:Fallback>
        </mc:AlternateContent>
      </w:r>
      <w:r w:rsidR="001E2E01" w:rsidRPr="00E16BA6">
        <w:rPr>
          <w:color w:val="000000" w:themeColor="text1"/>
        </w:rPr>
        <w:t>Telophase</w:t>
      </w:r>
    </w:p>
    <w:p w14:paraId="0AE0CC16" w14:textId="61BE755C" w:rsidR="001E2E01" w:rsidRPr="00E16BA6" w:rsidRDefault="00D46D37" w:rsidP="007E2BAE">
      <w:pPr>
        <w:jc w:val="both"/>
        <w:rPr>
          <w:color w:val="000000" w:themeColor="text1"/>
        </w:rPr>
      </w:pPr>
      <w:r>
        <w:rPr>
          <w:noProof/>
          <w:color w:val="000000" w:themeColor="text1"/>
        </w:rPr>
        <mc:AlternateContent>
          <mc:Choice Requires="wpi">
            <w:drawing>
              <wp:anchor distT="0" distB="0" distL="114300" distR="114300" simplePos="0" relativeHeight="251658248" behindDoc="0" locked="0" layoutInCell="1" allowOverlap="1" wp14:anchorId="18DF6CB4" wp14:editId="193748D9">
                <wp:simplePos x="0" y="0"/>
                <wp:positionH relativeFrom="column">
                  <wp:posOffset>3445927</wp:posOffset>
                </wp:positionH>
                <wp:positionV relativeFrom="paragraph">
                  <wp:posOffset>53039</wp:posOffset>
                </wp:positionV>
                <wp:extent cx="360" cy="360"/>
                <wp:effectExtent l="50800" t="50800" r="50800" b="50800"/>
                <wp:wrapNone/>
                <wp:docPr id="545752470" name="Freihand 18"/>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xmlns:arto="http://schemas.microsoft.com/office/word/2006/arto">
            <w:pict>
              <v:shape w14:anchorId="4D191760" id="Freihand 18" o:spid="_x0000_s1026" type="#_x0000_t75" style="position:absolute;margin-left:269.95pt;margin-top:2.8pt;width:2.9pt;height:2.9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">
                <v:imagedata r:id="rId24" o:title=""/>
              </v:shape>
            </w:pict>
          </mc:Fallback>
        </mc:AlternateContent>
      </w:r>
    </w:p>
    <w:p w14:paraId="6D022009" w14:textId="3C64E012" w:rsidR="001E2E01" w:rsidRPr="00E16BA6" w:rsidRDefault="00D46D37" w:rsidP="007E2BAE">
      <w:pPr>
        <w:jc w:val="both"/>
        <w:rPr>
          <w:color w:val="000000" w:themeColor="text1"/>
        </w:rPr>
      </w:pPr>
      <w:r>
        <w:rPr>
          <w:noProof/>
          <w:color w:val="000000" w:themeColor="text1"/>
        </w:rPr>
        <mc:AlternateContent>
          <mc:Choice Requires="wpi">
            <w:drawing>
              <wp:anchor distT="0" distB="0" distL="114300" distR="114300" simplePos="0" relativeHeight="251658247" behindDoc="0" locked="0" layoutInCell="1" allowOverlap="1" wp14:anchorId="72CAE608" wp14:editId="78F27A74">
                <wp:simplePos x="0" y="0"/>
                <wp:positionH relativeFrom="column">
                  <wp:posOffset>3646447</wp:posOffset>
                </wp:positionH>
                <wp:positionV relativeFrom="paragraph">
                  <wp:posOffset>90544</wp:posOffset>
                </wp:positionV>
                <wp:extent cx="360" cy="360"/>
                <wp:effectExtent l="50800" t="50800" r="50800" b="50800"/>
                <wp:wrapNone/>
                <wp:docPr id="1589126902" name="Freihand 16"/>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xmlns:arto="http://schemas.microsoft.com/office/word/2006/arto">
            <w:pict>
              <v:shape w14:anchorId="66C25004" id="Freihand 16" o:spid="_x0000_s1026" type="#_x0000_t75" style="position:absolute;margin-left:285.7pt;margin-top:5.75pt;width:2.9pt;height:2.9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">
                <v:imagedata r:id="rId26" o:title=""/>
              </v:shape>
            </w:pict>
          </mc:Fallback>
        </mc:AlternateContent>
      </w:r>
      <w:r w:rsidR="001E2E01" w:rsidRPr="00E16BA6">
        <w:rPr>
          <w:color w:val="000000" w:themeColor="text1"/>
        </w:rPr>
        <w:br/>
      </w:r>
    </w:p>
    <w:p w14:paraId="27843737" w14:textId="109A3277" w:rsidR="009B1319" w:rsidRPr="00E16BA6" w:rsidRDefault="009B1319" w:rsidP="007E2BAE">
      <w:pPr>
        <w:jc w:val="both"/>
        <w:rPr>
          <w:color w:val="000000" w:themeColor="text1"/>
        </w:rPr>
      </w:pPr>
    </w:p>
    <w:p w14:paraId="300E3131" w14:textId="210F7BB9" w:rsidR="00620717" w:rsidRPr="00E16BA6" w:rsidRDefault="00620717" w:rsidP="007E2BAE">
      <w:pPr>
        <w:pStyle w:val="Heading1"/>
        <w:jc w:val="both"/>
      </w:pPr>
      <w:r w:rsidRPr="00E16BA6">
        <w:t>Mikroskopieren</w:t>
      </w:r>
    </w:p>
    <w:p w14:paraId="7619D223" w14:textId="2403823C" w:rsidR="005970BA" w:rsidRPr="00A23D32" w:rsidRDefault="00403D18" w:rsidP="007E2BAE">
      <w:pPr>
        <w:pStyle w:val="Heading2"/>
        <w:spacing w:after="240"/>
        <w:jc w:val="both"/>
        <w:rPr>
          <w:b/>
          <w:bCs w:val="0"/>
          <w:color w:val="00B050"/>
          <w:sz w:val="22"/>
          <w:szCs w:val="22"/>
          <w:lang w:eastAsia="de-CH"/>
        </w:rPr>
      </w:pPr>
      <w:r w:rsidRPr="00A23D32">
        <w:rPr>
          <w:b/>
          <w:bCs w:val="0"/>
          <w:color w:val="00B050"/>
          <w:sz w:val="22"/>
          <w:szCs w:val="22"/>
        </w:rPr>
        <w:t>Betrachten Sie die bereitgestellten Präparate unter dem Lichtmikroskop</w:t>
      </w:r>
    </w:p>
    <w:p w14:paraId="2337771F" w14:textId="77777777" w:rsidR="005970BA" w:rsidRPr="00E16BA6" w:rsidRDefault="005970BA" w:rsidP="007E2BAE">
      <w:pPr>
        <w:pStyle w:val="Frage"/>
        <w:numPr>
          <w:ilvl w:val="0"/>
          <w:numId w:val="8"/>
        </w:numPr>
        <w:spacing w:after="0"/>
        <w:jc w:val="both"/>
        <w:rPr>
          <w:b w:val="0"/>
          <w:bCs/>
          <w:color w:val="000000" w:themeColor="text1"/>
          <w:lang w:val="de-CH"/>
        </w:rPr>
      </w:pPr>
      <w:r w:rsidRPr="00E16BA6">
        <w:rPr>
          <w:b w:val="0"/>
          <w:bCs/>
          <w:color w:val="000000" w:themeColor="text1"/>
          <w:lang w:val="de-CH"/>
        </w:rPr>
        <w:t>S</w:t>
      </w:r>
      <w:r w:rsidR="00403D18" w:rsidRPr="00E16BA6">
        <w:rPr>
          <w:b w:val="0"/>
          <w:bCs/>
          <w:color w:val="000000" w:themeColor="text1"/>
          <w:lang w:val="de-CH"/>
        </w:rPr>
        <w:t>uchen Sie die verschiedenen Phasen der Mitose</w:t>
      </w:r>
    </w:p>
    <w:p w14:paraId="1AFCA3DF" w14:textId="032CA2D1" w:rsidR="00403D18" w:rsidRPr="00225909" w:rsidRDefault="00403D18" w:rsidP="007E2BAE">
      <w:pPr>
        <w:pStyle w:val="Frage"/>
        <w:numPr>
          <w:ilvl w:val="0"/>
          <w:numId w:val="8"/>
        </w:numPr>
        <w:spacing w:after="0"/>
        <w:jc w:val="both"/>
        <w:rPr>
          <w:b w:val="0"/>
          <w:bCs/>
          <w:color w:val="000000" w:themeColor="text1"/>
          <w:lang w:val="de-CH"/>
        </w:rPr>
      </w:pPr>
      <w:r w:rsidRPr="00E16BA6">
        <w:rPr>
          <w:b w:val="0"/>
          <w:bCs/>
          <w:color w:val="000000" w:themeColor="text1"/>
          <w:lang w:val="de-DE"/>
        </w:rPr>
        <w:t xml:space="preserve">Erstellen Sie mit dem Smartphone </w:t>
      </w:r>
      <w:r w:rsidR="00A5677A">
        <w:rPr>
          <w:b w:val="0"/>
          <w:bCs/>
          <w:color w:val="000000" w:themeColor="text1"/>
          <w:lang w:val="de-DE"/>
        </w:rPr>
        <w:t xml:space="preserve">je </w:t>
      </w:r>
      <w:r w:rsidRPr="00E16BA6">
        <w:rPr>
          <w:b w:val="0"/>
          <w:bCs/>
          <w:color w:val="000000" w:themeColor="text1"/>
          <w:lang w:val="de-DE"/>
        </w:rPr>
        <w:t>eine mikroskopische Aufnahme der vier Phasen und fügen Sie diese unten in das Skript ein.</w:t>
      </w:r>
    </w:p>
    <w:p w14:paraId="3E4621C5" w14:textId="69D63F12" w:rsidR="00225909" w:rsidRDefault="00225909" w:rsidP="007E2BAE">
      <w:pPr>
        <w:pStyle w:val="Frage"/>
        <w:numPr>
          <w:ilvl w:val="0"/>
          <w:numId w:val="8"/>
        </w:numPr>
        <w:spacing w:after="0"/>
        <w:jc w:val="both"/>
        <w:rPr>
          <w:b w:val="0"/>
          <w:bCs/>
          <w:color w:val="000000" w:themeColor="text1"/>
          <w:lang w:val="de-CH"/>
        </w:rPr>
      </w:pPr>
      <w:r>
        <w:rPr>
          <w:b w:val="0"/>
          <w:bCs/>
          <w:color w:val="000000" w:themeColor="text1"/>
          <w:lang w:val="de-CH"/>
        </w:rPr>
        <w:t>Setzen Sie einen Titel. Geben Sie das verwendete Objektiv an.</w:t>
      </w:r>
    </w:p>
    <w:p w14:paraId="367AB129" w14:textId="77777777" w:rsidR="00225909" w:rsidRDefault="00225909" w:rsidP="007E2BAE">
      <w:pPr>
        <w:pStyle w:val="Frage"/>
        <w:spacing w:after="0"/>
        <w:jc w:val="both"/>
        <w:rPr>
          <w:b w:val="0"/>
          <w:bCs/>
          <w:color w:val="000000" w:themeColor="text1"/>
          <w:lang w:val="de-CH"/>
        </w:rPr>
      </w:pPr>
    </w:p>
    <w:p w14:paraId="7603DE39" w14:textId="7AB1D4A4" w:rsidR="00620717" w:rsidRPr="00E16BA6" w:rsidRDefault="00225909" w:rsidP="007E2BAE">
      <w:pPr>
        <w:pStyle w:val="Frage"/>
        <w:spacing w:after="0"/>
        <w:jc w:val="both"/>
        <w:rPr>
          <w:color w:val="000000" w:themeColor="text1"/>
          <w:lang w:eastAsia="de-CH"/>
        </w:rPr>
      </w:pPr>
      <w:r>
        <w:rPr>
          <w:b w:val="0"/>
          <w:bCs/>
          <w:color w:val="000000" w:themeColor="text1"/>
          <w:lang w:val="de-CH"/>
        </w:rPr>
        <w:t>Titel:</w:t>
      </w:r>
    </w:p>
    <w:tbl>
      <w:tblPr>
        <w:tblW w:w="1017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089"/>
        <w:gridCol w:w="5089"/>
      </w:tblGrid>
      <w:tr w:rsidR="00E16BA6" w:rsidRPr="00E16BA6" w14:paraId="305E4650" w14:textId="77777777" w:rsidTr="009B1994">
        <w:trPr>
          <w:trHeight w:val="3382"/>
        </w:trPr>
        <w:tc>
          <w:tcPr>
            <w:tcW w:w="50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817CA2" w14:textId="77777777" w:rsidR="00620717" w:rsidRPr="00E16BA6" w:rsidRDefault="00620717" w:rsidP="007E2BAE">
            <w:pPr>
              <w:tabs>
                <w:tab w:val="left" w:pos="1440"/>
              </w:tabs>
              <w:suppressAutoHyphens/>
              <w:spacing w:after="0" w:line="240" w:lineRule="auto"/>
              <w:jc w:val="both"/>
              <w:outlineLvl w:val="0"/>
              <w:rPr>
                <w:color w:val="000000" w:themeColor="text1"/>
                <w:sz w:val="20"/>
                <w:szCs w:val="20"/>
              </w:rPr>
            </w:pPr>
          </w:p>
          <w:p w14:paraId="25974040" w14:textId="77777777" w:rsidR="00620717" w:rsidRPr="00E16BA6" w:rsidRDefault="00620717" w:rsidP="007E2BAE">
            <w:pPr>
              <w:tabs>
                <w:tab w:val="left" w:pos="1440"/>
              </w:tabs>
              <w:suppressAutoHyphens/>
              <w:spacing w:after="0" w:line="240" w:lineRule="auto"/>
              <w:jc w:val="both"/>
              <w:outlineLvl w:val="0"/>
              <w:rPr>
                <w:color w:val="000000" w:themeColor="text1"/>
              </w:rPr>
            </w:pPr>
          </w:p>
        </w:tc>
        <w:tc>
          <w:tcPr>
            <w:tcW w:w="50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889238" w14:textId="77777777" w:rsidR="00620717" w:rsidRPr="00E16BA6" w:rsidRDefault="00620717" w:rsidP="007E2BAE">
            <w:pPr>
              <w:jc w:val="both"/>
              <w:rPr>
                <w:color w:val="000000" w:themeColor="text1"/>
              </w:rPr>
            </w:pPr>
          </w:p>
        </w:tc>
      </w:tr>
      <w:tr w:rsidR="00E16BA6" w:rsidRPr="00E16BA6" w14:paraId="4E9FA3BA" w14:textId="77777777" w:rsidTr="009B1994">
        <w:trPr>
          <w:trHeight w:val="43"/>
        </w:trPr>
        <w:tc>
          <w:tcPr>
            <w:tcW w:w="50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0B28773" w14:textId="04532BED" w:rsidR="00620717" w:rsidRPr="00E16BA6" w:rsidRDefault="00620717" w:rsidP="007E2BAE">
            <w:pPr>
              <w:tabs>
                <w:tab w:val="left" w:pos="1440"/>
              </w:tabs>
              <w:suppressAutoHyphens/>
              <w:spacing w:after="0" w:line="240" w:lineRule="auto"/>
              <w:jc w:val="both"/>
              <w:outlineLvl w:val="0"/>
              <w:rPr>
                <w:color w:val="000000" w:themeColor="text1"/>
                <w:sz w:val="20"/>
                <w:szCs w:val="20"/>
              </w:rPr>
            </w:pPr>
            <w:r w:rsidRPr="00E16BA6">
              <w:rPr>
                <w:color w:val="000000" w:themeColor="text1"/>
                <w:sz w:val="20"/>
                <w:szCs w:val="20"/>
              </w:rPr>
              <w:t>Prophase</w:t>
            </w:r>
          </w:p>
        </w:tc>
        <w:tc>
          <w:tcPr>
            <w:tcW w:w="50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031DEB" w14:textId="53ECC209" w:rsidR="00620717" w:rsidRPr="00E16BA6" w:rsidRDefault="00FC51AF" w:rsidP="007E2BAE">
            <w:pPr>
              <w:tabs>
                <w:tab w:val="left" w:pos="1440"/>
              </w:tabs>
              <w:suppressAutoHyphens/>
              <w:spacing w:after="0" w:line="240" w:lineRule="auto"/>
              <w:jc w:val="both"/>
              <w:outlineLvl w:val="0"/>
              <w:rPr>
                <w:color w:val="000000" w:themeColor="text1"/>
                <w:sz w:val="20"/>
                <w:szCs w:val="20"/>
              </w:rPr>
            </w:pPr>
            <w:r w:rsidRPr="00E16BA6">
              <w:rPr>
                <w:color w:val="000000" w:themeColor="text1"/>
                <w:sz w:val="20"/>
                <w:szCs w:val="20"/>
              </w:rPr>
              <w:t>Metaphase</w:t>
            </w:r>
          </w:p>
        </w:tc>
      </w:tr>
      <w:tr w:rsidR="00E16BA6" w:rsidRPr="00E16BA6" w14:paraId="4DCC921D" w14:textId="77777777" w:rsidTr="009B1994">
        <w:trPr>
          <w:trHeight w:val="3382"/>
        </w:trPr>
        <w:tc>
          <w:tcPr>
            <w:tcW w:w="50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233868" w14:textId="77777777" w:rsidR="00620717" w:rsidRPr="00E16BA6" w:rsidRDefault="00620717" w:rsidP="007E2BAE">
            <w:pPr>
              <w:tabs>
                <w:tab w:val="left" w:pos="1440"/>
              </w:tabs>
              <w:suppressAutoHyphens/>
              <w:spacing w:after="0" w:line="240" w:lineRule="auto"/>
              <w:jc w:val="both"/>
              <w:outlineLvl w:val="0"/>
              <w:rPr>
                <w:color w:val="000000" w:themeColor="text1"/>
                <w:sz w:val="20"/>
                <w:szCs w:val="20"/>
              </w:rPr>
            </w:pPr>
          </w:p>
        </w:tc>
        <w:tc>
          <w:tcPr>
            <w:tcW w:w="50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37C6A5" w14:textId="77777777" w:rsidR="00620717" w:rsidRPr="00E16BA6" w:rsidRDefault="00620717" w:rsidP="007E2BAE">
            <w:pPr>
              <w:jc w:val="both"/>
              <w:rPr>
                <w:color w:val="000000" w:themeColor="text1"/>
              </w:rPr>
            </w:pPr>
          </w:p>
        </w:tc>
      </w:tr>
      <w:tr w:rsidR="00620717" w:rsidRPr="00E16BA6" w14:paraId="56FDCC5A" w14:textId="77777777" w:rsidTr="009B1994">
        <w:trPr>
          <w:trHeight w:val="189"/>
        </w:trPr>
        <w:tc>
          <w:tcPr>
            <w:tcW w:w="50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B75633D" w14:textId="5DE1E6AA" w:rsidR="00620717" w:rsidRPr="00E16BA6" w:rsidRDefault="00620717" w:rsidP="007E2BAE">
            <w:pPr>
              <w:tabs>
                <w:tab w:val="left" w:pos="1440"/>
              </w:tabs>
              <w:suppressAutoHyphens/>
              <w:spacing w:after="0" w:line="240" w:lineRule="auto"/>
              <w:jc w:val="both"/>
              <w:outlineLvl w:val="0"/>
              <w:rPr>
                <w:color w:val="000000" w:themeColor="text1"/>
                <w:sz w:val="20"/>
                <w:szCs w:val="20"/>
              </w:rPr>
            </w:pPr>
            <w:r w:rsidRPr="00E16BA6">
              <w:rPr>
                <w:color w:val="000000" w:themeColor="text1"/>
                <w:sz w:val="20"/>
                <w:szCs w:val="20"/>
              </w:rPr>
              <w:t>Anaphase</w:t>
            </w:r>
          </w:p>
        </w:tc>
        <w:tc>
          <w:tcPr>
            <w:tcW w:w="50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6CD395" w14:textId="5DB74019" w:rsidR="00FC51AF" w:rsidRPr="00E16BA6" w:rsidRDefault="00620717" w:rsidP="007E2BAE">
            <w:pPr>
              <w:tabs>
                <w:tab w:val="left" w:pos="1440"/>
              </w:tabs>
              <w:suppressAutoHyphens/>
              <w:spacing w:after="0" w:line="240" w:lineRule="auto"/>
              <w:jc w:val="both"/>
              <w:outlineLvl w:val="0"/>
              <w:rPr>
                <w:color w:val="000000" w:themeColor="text1"/>
                <w:sz w:val="20"/>
                <w:szCs w:val="20"/>
              </w:rPr>
            </w:pPr>
            <w:r w:rsidRPr="00E16BA6">
              <w:rPr>
                <w:color w:val="000000" w:themeColor="text1"/>
                <w:sz w:val="20"/>
                <w:szCs w:val="20"/>
              </w:rPr>
              <w:t>Telophase</w:t>
            </w:r>
          </w:p>
        </w:tc>
      </w:tr>
    </w:tbl>
    <w:p w14:paraId="37DC6646" w14:textId="77777777" w:rsidR="005970BA" w:rsidRPr="00E16BA6" w:rsidRDefault="005970BA" w:rsidP="007E2BAE">
      <w:pPr>
        <w:tabs>
          <w:tab w:val="left" w:pos="1440"/>
        </w:tabs>
        <w:suppressAutoHyphens/>
        <w:spacing w:after="0" w:line="240" w:lineRule="auto"/>
        <w:jc w:val="both"/>
        <w:outlineLvl w:val="0"/>
        <w:rPr>
          <w:color w:val="000000" w:themeColor="text1"/>
          <w:lang w:eastAsia="de-CH"/>
        </w:rPr>
      </w:pPr>
    </w:p>
    <w:p w14:paraId="5B06BEB7" w14:textId="4ABA25E1" w:rsidR="00C52E69" w:rsidRPr="00C52E69" w:rsidRDefault="00C52E69" w:rsidP="00C52E69">
      <w:pPr>
        <w:pStyle w:val="Caption"/>
        <w:numPr>
          <w:ilvl w:val="0"/>
          <w:numId w:val="8"/>
        </w:numPr>
        <w:jc w:val="both"/>
        <w:rPr>
          <w:rFonts w:asciiTheme="minorHAnsi" w:hAnsiTheme="minorHAnsi" w:cstheme="minorHAnsi"/>
          <w:b w:val="0"/>
          <w:bCs/>
        </w:rPr>
      </w:pPr>
      <w:r w:rsidRPr="00204107">
        <w:rPr>
          <w:rFonts w:asciiTheme="minorHAnsi" w:hAnsiTheme="minorHAnsi" w:cstheme="minorHAnsi"/>
          <w:b w:val="0"/>
          <w:szCs w:val="22"/>
        </w:rPr>
        <w:t xml:space="preserve">Versuchen Sie durch Zählen grob abzuschätzen, wie häufig die einzelnen Mitosephasen vorkommen (ohne Interphase). Vorgehen: Strichliste für alle Phasen erstellen. </w:t>
      </w:r>
      <w:r w:rsidRPr="00C52E69">
        <w:rPr>
          <w:rFonts w:asciiTheme="minorHAnsi" w:hAnsiTheme="minorHAnsi" w:cstheme="minorHAnsi"/>
          <w:b w:val="0"/>
          <w:szCs w:val="22"/>
        </w:rPr>
        <w:t xml:space="preserve">Wählen Sie einen zufälligen Ausschnitt auf Ihrem Präparat und zählen Sie. </w:t>
      </w:r>
      <w:r w:rsidRPr="00C52E69">
        <w:rPr>
          <w:rFonts w:asciiTheme="minorHAnsi" w:hAnsiTheme="minorHAnsi" w:cstheme="minorHAnsi"/>
          <w:b w:val="0"/>
          <w:bCs/>
        </w:rPr>
        <w:t>Prophase ____ ; Metaphase ____; Anaphase ____; Telophase_____</w:t>
      </w:r>
    </w:p>
    <w:p w14:paraId="2CCF4F18" w14:textId="77777777" w:rsidR="00C52E69" w:rsidRDefault="00C52E69" w:rsidP="00C52E69">
      <w:pPr>
        <w:spacing w:after="120"/>
        <w:ind w:left="12" w:firstLine="708"/>
        <w:jc w:val="both"/>
        <w:rPr>
          <w:rFonts w:cstheme="minorHAnsi"/>
        </w:rPr>
      </w:pPr>
    </w:p>
    <w:p w14:paraId="281A12AD" w14:textId="77777777" w:rsidR="00C52E69" w:rsidRPr="00204107" w:rsidRDefault="00C52E69" w:rsidP="00C52E69">
      <w:pPr>
        <w:spacing w:after="120"/>
        <w:ind w:left="12" w:firstLine="708"/>
        <w:jc w:val="both"/>
        <w:rPr>
          <w:rFonts w:cstheme="minorHAnsi"/>
        </w:rPr>
      </w:pPr>
      <w:r w:rsidRPr="00204107">
        <w:rPr>
          <w:rFonts w:cstheme="minorHAnsi"/>
        </w:rPr>
        <w:t>Klassendurchschnitt: Prophase ____ ; Metaphase ____; Anaphase ____; Telophase_____</w:t>
      </w:r>
    </w:p>
    <w:p w14:paraId="0B4B5137" w14:textId="77777777" w:rsidR="00C52E69" w:rsidRPr="00204107" w:rsidRDefault="00C52E69" w:rsidP="00C52E69">
      <w:pPr>
        <w:spacing w:after="120"/>
        <w:jc w:val="both"/>
        <w:rPr>
          <w:rFonts w:cstheme="minorHAnsi"/>
        </w:rPr>
      </w:pPr>
    </w:p>
    <w:p w14:paraId="637760B4" w14:textId="77777777" w:rsidR="00C52E69" w:rsidRDefault="00C52E69" w:rsidP="00C52E69">
      <w:pPr>
        <w:pStyle w:val="Caption"/>
        <w:ind w:firstLine="708"/>
        <w:jc w:val="both"/>
        <w:rPr>
          <w:rFonts w:asciiTheme="minorHAnsi" w:hAnsiTheme="minorHAnsi" w:cstheme="minorHAnsi"/>
          <w:bCs/>
          <w:color w:val="00B050"/>
          <w:szCs w:val="22"/>
        </w:rPr>
      </w:pPr>
      <w:r w:rsidRPr="00E11A93">
        <w:rPr>
          <w:rFonts w:asciiTheme="minorHAnsi" w:hAnsiTheme="minorHAnsi" w:cstheme="minorHAnsi"/>
          <w:bCs/>
          <w:color w:val="00B050"/>
          <w:szCs w:val="22"/>
        </w:rPr>
        <w:t>Welche Phase der Mitose dauert wohl am längsten?</w:t>
      </w:r>
    </w:p>
    <w:p w14:paraId="75C5BC4B" w14:textId="77777777" w:rsidR="00C52E69" w:rsidRPr="00204107" w:rsidRDefault="00C52E69" w:rsidP="00C52E69">
      <w:pPr>
        <w:rPr>
          <w:lang w:eastAsia="de-DE"/>
        </w:rPr>
      </w:pPr>
    </w:p>
    <w:p w14:paraId="37C31927" w14:textId="1C16FD55" w:rsidR="000D2A32" w:rsidRPr="007E2BAE" w:rsidRDefault="00C52E69" w:rsidP="00C52E69">
      <w:pPr>
        <w:pStyle w:val="Caption"/>
        <w:ind w:left="720"/>
        <w:jc w:val="both"/>
        <w:rPr>
          <w:rFonts w:ascii="Times New Roman" w:hAnsi="Times New Roman"/>
          <w:b w:val="0"/>
          <w:szCs w:val="22"/>
        </w:rPr>
      </w:pPr>
      <w:r w:rsidRPr="00E11A93">
        <w:rPr>
          <w:rFonts w:asciiTheme="minorHAnsi" w:hAnsiTheme="minorHAnsi" w:cstheme="minorHAnsi"/>
          <w:bCs/>
          <w:color w:val="00B050"/>
          <w:szCs w:val="22"/>
        </w:rPr>
        <w:t>Warum verwendet man Wurzelspitzen</w:t>
      </w:r>
      <w:r>
        <w:rPr>
          <w:rFonts w:asciiTheme="minorHAnsi" w:hAnsiTheme="minorHAnsi" w:cstheme="minorHAnsi"/>
          <w:bCs/>
          <w:color w:val="00B050"/>
          <w:szCs w:val="22"/>
        </w:rPr>
        <w:t>, um sich teilende Zellen zu finden</w:t>
      </w:r>
      <w:r w:rsidRPr="00E11A93">
        <w:rPr>
          <w:rFonts w:asciiTheme="minorHAnsi" w:hAnsiTheme="minorHAnsi" w:cstheme="minorHAnsi"/>
          <w:bCs/>
          <w:color w:val="00B050"/>
          <w:szCs w:val="22"/>
        </w:rPr>
        <w:t>?</w:t>
      </w:r>
      <w:r w:rsidR="000D2A32">
        <w:br w:type="page"/>
      </w:r>
    </w:p>
    <w:p w14:paraId="52964E90" w14:textId="77777777" w:rsidR="007E2BAE" w:rsidRDefault="007E2BAE" w:rsidP="007E2BAE">
      <w:pPr>
        <w:jc w:val="both"/>
      </w:pPr>
    </w:p>
    <w:p w14:paraId="4BA38D4E" w14:textId="77777777" w:rsidR="000D2A32" w:rsidRPr="00E16BA6" w:rsidRDefault="000D2A32" w:rsidP="007E2BAE">
      <w:pPr>
        <w:pStyle w:val="Heading1"/>
        <w:jc w:val="both"/>
      </w:pPr>
      <w:r>
        <w:t>Plastide</w:t>
      </w:r>
    </w:p>
    <w:p w14:paraId="5C70CF03" w14:textId="77777777" w:rsidR="000D2A32" w:rsidRPr="0083237B" w:rsidRDefault="000D2A32" w:rsidP="007E2BAE">
      <w:pPr>
        <w:pStyle w:val="Standard1"/>
        <w:spacing w:after="200" w:line="276" w:lineRule="auto"/>
        <w:jc w:val="both"/>
        <w:rPr>
          <w:rFonts w:ascii="Calibri" w:hAnsi="Calibri"/>
          <w:b/>
          <w:bCs/>
          <w:color w:val="000000" w:themeColor="text1"/>
          <w:u w:color="000000"/>
        </w:rPr>
      </w:pPr>
      <w:r w:rsidRPr="0083237B">
        <w:rPr>
          <w:rFonts w:ascii="Calibri" w:hAnsi="Calibri"/>
          <w:b/>
          <w:bCs/>
          <w:color w:val="000000" w:themeColor="text1"/>
          <w:u w:color="000000"/>
        </w:rPr>
        <w:t>Chromoplasten und Chloroplasten</w:t>
      </w:r>
    </w:p>
    <w:p w14:paraId="6EC29295" w14:textId="77777777" w:rsidR="000D2A32" w:rsidRDefault="000D2A32" w:rsidP="007E2BAE">
      <w:pPr>
        <w:pStyle w:val="Standard1"/>
        <w:spacing w:after="200" w:line="276" w:lineRule="auto"/>
        <w:jc w:val="both"/>
        <w:rPr>
          <w:rFonts w:ascii="Calibri" w:hAnsi="Calibri"/>
          <w:color w:val="000000" w:themeColor="text1"/>
          <w:sz w:val="22"/>
          <w:szCs w:val="22"/>
          <w:u w:color="000000"/>
        </w:rPr>
      </w:pPr>
      <w:r w:rsidRPr="00E16BA6">
        <w:rPr>
          <w:rFonts w:ascii="Calibri" w:hAnsi="Calibri"/>
          <w:color w:val="000000" w:themeColor="text1"/>
          <w:sz w:val="22"/>
          <w:szCs w:val="22"/>
          <w:u w:color="000000"/>
        </w:rPr>
        <w:t xml:space="preserve">Die grosse Farbvielfalt in Blumen und Früchten wird weitgehend durch pigmenthaltige Organellen, sogenannte </w:t>
      </w:r>
      <w:r w:rsidRPr="00E16BA6">
        <w:rPr>
          <w:rFonts w:ascii="Calibri" w:hAnsi="Calibri"/>
          <w:b/>
          <w:bCs/>
          <w:color w:val="000000" w:themeColor="text1"/>
          <w:sz w:val="22"/>
          <w:szCs w:val="22"/>
          <w:u w:color="000000"/>
        </w:rPr>
        <w:t>Chromoplasten</w:t>
      </w:r>
      <w:r w:rsidRPr="00E16BA6">
        <w:rPr>
          <w:rFonts w:ascii="Calibri" w:hAnsi="Calibri"/>
          <w:color w:val="000000" w:themeColor="text1"/>
          <w:sz w:val="22"/>
          <w:szCs w:val="22"/>
          <w:u w:color="000000"/>
        </w:rPr>
        <w:t xml:space="preserve">, verursacht. Chromoplasten gehören zu einer Gruppe von Organellen, die </w:t>
      </w:r>
      <w:r w:rsidRPr="00E16BA6">
        <w:rPr>
          <w:rFonts w:ascii="Calibri" w:hAnsi="Calibri"/>
          <w:b/>
          <w:bCs/>
          <w:color w:val="000000" w:themeColor="text1"/>
          <w:sz w:val="22"/>
          <w:szCs w:val="22"/>
          <w:u w:color="000000"/>
        </w:rPr>
        <w:t>Plastiden</w:t>
      </w:r>
      <w:r w:rsidRPr="00E16BA6">
        <w:rPr>
          <w:rFonts w:ascii="Calibri" w:hAnsi="Calibri"/>
          <w:color w:val="000000" w:themeColor="text1"/>
          <w:sz w:val="22"/>
          <w:szCs w:val="22"/>
          <w:u w:color="000000"/>
        </w:rPr>
        <w:t xml:space="preserve"> genannt werden. Sie sind verantwortlich für die leuchtend roten, orangen und gelben Farben in vielen Früchten und Blumen. Mit diesen Farben ziehen Pflanzen Bestäuber und andere Tiere an, die helfen, ihre Samen zu verbreiten.</w:t>
      </w:r>
    </w:p>
    <w:p w14:paraId="397E5EEE" w14:textId="637568FC" w:rsidR="000D2A32" w:rsidRPr="00E16BA6" w:rsidRDefault="000D2A32" w:rsidP="007E2BAE">
      <w:pPr>
        <w:pStyle w:val="Standard1"/>
        <w:spacing w:after="200" w:line="276" w:lineRule="auto"/>
        <w:jc w:val="both"/>
        <w:rPr>
          <w:rFonts w:ascii="Calibri" w:eastAsia="Calibri" w:hAnsi="Calibri" w:cs="Calibri"/>
          <w:color w:val="000000" w:themeColor="text1"/>
          <w:sz w:val="22"/>
          <w:szCs w:val="22"/>
          <w:u w:color="000000"/>
        </w:rPr>
      </w:pPr>
      <w:r w:rsidRPr="00AD29BB">
        <w:rPr>
          <w:rFonts w:ascii="Calibri" w:hAnsi="Calibri"/>
          <w:b/>
          <w:bCs/>
          <w:color w:val="000000" w:themeColor="text1"/>
          <w:sz w:val="22"/>
          <w:szCs w:val="22"/>
          <w:u w:color="000000"/>
        </w:rPr>
        <w:t>Chloroplasten</w:t>
      </w:r>
      <w:r>
        <w:rPr>
          <w:rFonts w:ascii="Calibri" w:hAnsi="Calibri"/>
          <w:color w:val="000000" w:themeColor="text1"/>
          <w:sz w:val="22"/>
          <w:szCs w:val="22"/>
          <w:u w:color="000000"/>
        </w:rPr>
        <w:t xml:space="preserve"> sind die Träger des Pflanzenfarbstoffs Chlorophyll. </w:t>
      </w:r>
      <w:r>
        <w:rPr>
          <w:rFonts w:ascii="Calibri" w:hAnsi="Calibri"/>
          <w:bCs/>
          <w:color w:val="000000" w:themeColor="text1"/>
          <w:sz w:val="22"/>
          <w:szCs w:val="22"/>
          <w:u w:color="000000"/>
          <w:lang w:val="de-CH"/>
        </w:rPr>
        <w:t>Ihr Durchmesser</w:t>
      </w:r>
      <w:r w:rsidRPr="00AD29BB">
        <w:rPr>
          <w:rFonts w:ascii="Calibri" w:hAnsi="Calibri"/>
          <w:bCs/>
          <w:color w:val="000000" w:themeColor="text1"/>
          <w:sz w:val="22"/>
          <w:szCs w:val="22"/>
          <w:u w:color="000000"/>
          <w:lang w:val="de-CH"/>
        </w:rPr>
        <w:t xml:space="preserve"> beträgt durchschnittlich 4-8 µm</w:t>
      </w:r>
      <w:r>
        <w:rPr>
          <w:rFonts w:ascii="Calibri" w:hAnsi="Calibri"/>
          <w:bCs/>
          <w:color w:val="000000" w:themeColor="text1"/>
          <w:sz w:val="22"/>
          <w:szCs w:val="22"/>
          <w:u w:color="000000"/>
          <w:lang w:val="de-CH"/>
        </w:rPr>
        <w:t xml:space="preserve">. In ihnen läuft die </w:t>
      </w:r>
      <w:r w:rsidR="00DF1635">
        <w:rPr>
          <w:rFonts w:ascii="Calibri" w:hAnsi="Calibri"/>
          <w:bCs/>
          <w:color w:val="000000" w:themeColor="text1"/>
          <w:sz w:val="22"/>
          <w:szCs w:val="22"/>
          <w:u w:color="000000"/>
          <w:lang w:val="de-CH"/>
        </w:rPr>
        <w:t>F</w:t>
      </w:r>
      <w:r>
        <w:rPr>
          <w:rFonts w:ascii="Calibri" w:hAnsi="Calibri"/>
          <w:bCs/>
          <w:color w:val="000000" w:themeColor="text1"/>
          <w:sz w:val="22"/>
          <w:szCs w:val="22"/>
          <w:u w:color="000000"/>
          <w:lang w:val="de-CH"/>
        </w:rPr>
        <w:t>otosynthese ab.</w:t>
      </w:r>
      <w:r w:rsidR="00DF1635">
        <w:rPr>
          <w:rFonts w:ascii="Calibri" w:hAnsi="Calibri"/>
          <w:bCs/>
          <w:color w:val="000000" w:themeColor="text1"/>
          <w:sz w:val="22"/>
          <w:szCs w:val="22"/>
          <w:u w:color="000000"/>
          <w:lang w:val="de-CH"/>
        </w:rPr>
        <w:t xml:space="preserve"> Mit Hilfe von Sonnenlicht wird Wasser und Kohlenstoffdioxid in Zucker und Sauerstoff umgewandelt</w:t>
      </w:r>
      <w:r w:rsidRPr="00E16BA6">
        <w:rPr>
          <w:rFonts w:ascii="Calibri" w:hAnsi="Calibri"/>
          <w:color w:val="000000" w:themeColor="text1"/>
          <w:sz w:val="22"/>
          <w:szCs w:val="22"/>
          <w:u w:color="000000"/>
        </w:rPr>
        <w:t>.</w:t>
      </w:r>
    </w:p>
    <w:p w14:paraId="42528D9C" w14:textId="1665AFFD" w:rsidR="000D2A32" w:rsidRPr="00DF1635" w:rsidRDefault="000D2A32" w:rsidP="007E2BAE">
      <w:pPr>
        <w:pStyle w:val="Heading1"/>
        <w:jc w:val="both"/>
        <w:rPr>
          <w:b/>
          <w:bCs w:val="0"/>
          <w:sz w:val="24"/>
          <w:szCs w:val="24"/>
        </w:rPr>
      </w:pPr>
      <w:r w:rsidRPr="00E16BA6">
        <w:rPr>
          <w:rFonts w:ascii="Calibri" w:hAnsi="Calibri"/>
          <w:sz w:val="22"/>
          <w:szCs w:val="22"/>
          <w:u w:color="000000"/>
        </w:rPr>
        <w:t xml:space="preserve">Stärke speichernde Plastide nennt man </w:t>
      </w:r>
      <w:r w:rsidRPr="00E16BA6">
        <w:rPr>
          <w:rFonts w:ascii="Calibri" w:hAnsi="Calibri"/>
          <w:b/>
          <w:sz w:val="22"/>
          <w:szCs w:val="22"/>
          <w:u w:color="000000"/>
        </w:rPr>
        <w:t>Amyloplasten</w:t>
      </w:r>
      <w:r w:rsidRPr="00E16BA6">
        <w:rPr>
          <w:rFonts w:ascii="Calibri" w:hAnsi="Calibri"/>
          <w:sz w:val="22"/>
          <w:szCs w:val="22"/>
          <w:u w:color="000000"/>
        </w:rPr>
        <w:t xml:space="preserve">. Diese </w:t>
      </w:r>
      <w:r w:rsidR="00DF1635">
        <w:rPr>
          <w:rFonts w:ascii="Calibri" w:hAnsi="Calibri"/>
          <w:sz w:val="22"/>
          <w:szCs w:val="22"/>
          <w:u w:color="000000"/>
        </w:rPr>
        <w:t>speichern Zucker in Form von Stärke</w:t>
      </w:r>
      <w:r w:rsidRPr="00E16BA6">
        <w:rPr>
          <w:rFonts w:ascii="Calibri" w:hAnsi="Calibri"/>
          <w:sz w:val="22"/>
          <w:szCs w:val="22"/>
          <w:u w:color="000000"/>
        </w:rPr>
        <w:t xml:space="preserve">. </w:t>
      </w:r>
      <w:r>
        <w:rPr>
          <w:rFonts w:ascii="Calibri" w:hAnsi="Calibri"/>
          <w:sz w:val="22"/>
          <w:szCs w:val="22"/>
          <w:u w:color="000000"/>
        </w:rPr>
        <w:t xml:space="preserve">Stärke besteht aus vielen Zuckermolekülen, die chemisch aneinandergebunden sind. </w:t>
      </w:r>
      <w:r w:rsidRPr="00E16BA6">
        <w:rPr>
          <w:rFonts w:ascii="Calibri" w:hAnsi="Calibri"/>
          <w:sz w:val="22"/>
          <w:szCs w:val="22"/>
          <w:u w:color="000000"/>
        </w:rPr>
        <w:t xml:space="preserve">Amyloplasten finden sich </w:t>
      </w:r>
      <w:r w:rsidR="00DF1635">
        <w:rPr>
          <w:rFonts w:ascii="Calibri" w:hAnsi="Calibri"/>
          <w:sz w:val="22"/>
          <w:szCs w:val="22"/>
          <w:u w:color="000000"/>
        </w:rPr>
        <w:t xml:space="preserve">deshalb </w:t>
      </w:r>
      <w:r w:rsidRPr="00E16BA6">
        <w:rPr>
          <w:rFonts w:ascii="Calibri" w:hAnsi="Calibri"/>
          <w:sz w:val="22"/>
          <w:szCs w:val="22"/>
          <w:u w:color="000000"/>
        </w:rPr>
        <w:t>in den Speicher- und Reserveorganen wie der Wurzel oder Knollen.</w:t>
      </w:r>
    </w:p>
    <w:p w14:paraId="740F66C5" w14:textId="2E7AD793" w:rsidR="000D2A32" w:rsidRDefault="000D2A32" w:rsidP="007E2BAE">
      <w:pPr>
        <w:pStyle w:val="Standard1"/>
        <w:spacing w:after="200" w:line="276" w:lineRule="auto"/>
        <w:jc w:val="both"/>
        <w:rPr>
          <w:rFonts w:ascii="Calibri" w:hAnsi="Calibri"/>
          <w:color w:val="000000" w:themeColor="text1"/>
          <w:sz w:val="22"/>
          <w:szCs w:val="22"/>
          <w:u w:color="000000"/>
        </w:rPr>
      </w:pPr>
      <w:r>
        <w:rPr>
          <w:rFonts w:ascii="Calibri" w:hAnsi="Calibri"/>
          <w:color w:val="000000" w:themeColor="text1"/>
          <w:sz w:val="22"/>
          <w:szCs w:val="22"/>
          <w:u w:color="000000"/>
        </w:rPr>
        <w:t>Die verschiedenen Plastiden stammen von einem unspezialisierten Proplastid ab. Spezialisierte Plastide können sich je nach Bedarf in der Pflanze in eine andere Plastidform umwandeln</w:t>
      </w:r>
      <w:r w:rsidR="00DF1635">
        <w:rPr>
          <w:rFonts w:ascii="Calibri" w:hAnsi="Calibri"/>
          <w:color w:val="000000" w:themeColor="text1"/>
          <w:sz w:val="22"/>
          <w:szCs w:val="22"/>
          <w:u w:color="000000"/>
        </w:rPr>
        <w:t>, zum Beispiel werden bei der Reifung aus Chloroplasten Chromoplasten, die Tiere anlocken</w:t>
      </w:r>
      <w:r w:rsidR="007F3DF2">
        <w:rPr>
          <w:rFonts w:ascii="Calibri" w:hAnsi="Calibri"/>
          <w:color w:val="000000" w:themeColor="text1"/>
          <w:sz w:val="22"/>
          <w:szCs w:val="22"/>
          <w:u w:color="000000"/>
        </w:rPr>
        <w:t>, zum Beispiel bei reifenden Tomaten oder Orangen.</w:t>
      </w:r>
    </w:p>
    <w:p w14:paraId="22A961FF" w14:textId="77777777" w:rsidR="001012C8" w:rsidRDefault="001012C8" w:rsidP="007E2BAE">
      <w:pPr>
        <w:jc w:val="both"/>
        <w:rPr>
          <w:rFonts w:ascii="Calibri" w:hAnsi="Calibri"/>
          <w:color w:val="000000" w:themeColor="text1"/>
          <w:u w:color="000000"/>
        </w:rPr>
      </w:pPr>
    </w:p>
    <w:p w14:paraId="5ED2BAE5" w14:textId="250EBFAA" w:rsidR="001012C8" w:rsidRDefault="001012C8" w:rsidP="007E2BAE">
      <w:pPr>
        <w:jc w:val="both"/>
        <w:rPr>
          <w:rFonts w:ascii="Calibri" w:hAnsi="Calibri"/>
          <w:color w:val="000000" w:themeColor="text1"/>
          <w:u w:color="000000"/>
        </w:rPr>
      </w:pPr>
      <w:r>
        <w:rPr>
          <w:rFonts w:ascii="Calibri" w:hAnsi="Calibri"/>
          <w:noProof/>
          <w:color w:val="000000" w:themeColor="text1"/>
          <w:u w:color="000000"/>
        </w:rPr>
        <mc:AlternateContent>
          <mc:Choice Requires="wps">
            <w:drawing>
              <wp:anchor distT="0" distB="0" distL="114300" distR="114300" simplePos="0" relativeHeight="251658252" behindDoc="0" locked="0" layoutInCell="1" allowOverlap="1" wp14:anchorId="7A939B67" wp14:editId="23D9EC27">
                <wp:simplePos x="0" y="0"/>
                <wp:positionH relativeFrom="column">
                  <wp:posOffset>853440</wp:posOffset>
                </wp:positionH>
                <wp:positionV relativeFrom="paragraph">
                  <wp:posOffset>311546</wp:posOffset>
                </wp:positionV>
                <wp:extent cx="1738859" cy="0"/>
                <wp:effectExtent l="0" t="63500" r="0" b="76200"/>
                <wp:wrapNone/>
                <wp:docPr id="2095841424" name="Gerade Verbindung mit Pfeil 14"/>
                <wp:cNvGraphicFramePr/>
                <a:graphic xmlns:a="http://schemas.openxmlformats.org/drawingml/2006/main">
                  <a:graphicData uri="http://schemas.microsoft.com/office/word/2010/wordprocessingShape">
                    <wps:wsp>
                      <wps:cNvCnPr/>
                      <wps:spPr>
                        <a:xfrm>
                          <a:off x="0" y="0"/>
                          <a:ext cx="173885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type w14:anchorId="0BF8E227" id="_x0000_t32" coordsize="21600,21600" o:spt="32" o:oned="t" path="m,l21600,21600e" filled="f">
                <v:path arrowok="t" fillok="f" o:connecttype="none"/>
                <o:lock v:ext="edit" shapetype="t"/>
              </v:shapetype>
              <v:shape id="Gerade Verbindung mit Pfeil 14" o:spid="_x0000_s1026" type="#_x0000_t32" style="position:absolute;margin-left:67.2pt;margin-top:24.55pt;width:136.9pt;height:0;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" strokecolor="#e37808 [3044]">
                <v:stroke endarrow="block"/>
              </v:shape>
            </w:pict>
          </mc:Fallback>
        </mc:AlternateContent>
      </w:r>
    </w:p>
    <w:p w14:paraId="451F0463" w14:textId="0368FEF3" w:rsidR="001012C8" w:rsidRDefault="001012C8" w:rsidP="007E2BAE">
      <w:pPr>
        <w:jc w:val="both"/>
        <w:rPr>
          <w:rFonts w:ascii="Calibri" w:hAnsi="Calibri"/>
          <w:color w:val="000000" w:themeColor="text1"/>
          <w:u w:color="000000"/>
        </w:rPr>
      </w:pPr>
      <w:r>
        <w:rPr>
          <w:rFonts w:ascii="Calibri" w:hAnsi="Calibri"/>
          <w:noProof/>
          <w:color w:val="000000" w:themeColor="text1"/>
          <w:u w:color="000000"/>
        </w:rPr>
        <mc:AlternateContent>
          <mc:Choice Requires="wps">
            <w:drawing>
              <wp:anchor distT="0" distB="0" distL="114300" distR="114300" simplePos="0" relativeHeight="251658253" behindDoc="0" locked="0" layoutInCell="1" allowOverlap="1" wp14:anchorId="6E0957E9" wp14:editId="167F59D6">
                <wp:simplePos x="0" y="0"/>
                <wp:positionH relativeFrom="column">
                  <wp:posOffset>853700</wp:posOffset>
                </wp:positionH>
                <wp:positionV relativeFrom="paragraph">
                  <wp:posOffset>273373</wp:posOffset>
                </wp:positionV>
                <wp:extent cx="1686394" cy="0"/>
                <wp:effectExtent l="25400" t="63500" r="0" b="76200"/>
                <wp:wrapNone/>
                <wp:docPr id="1735729240" name="Gerade Verbindung mit Pfeil 15"/>
                <wp:cNvGraphicFramePr/>
                <a:graphic xmlns:a="http://schemas.openxmlformats.org/drawingml/2006/main">
                  <a:graphicData uri="http://schemas.microsoft.com/office/word/2010/wordprocessingShape">
                    <wps:wsp>
                      <wps:cNvCnPr/>
                      <wps:spPr>
                        <a:xfrm flipH="1">
                          <a:off x="0" y="0"/>
                          <a:ext cx="168639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 w14:anchorId="1358D6A3" id="Gerade Verbindung mit Pfeil 15" o:spid="_x0000_s1026" type="#_x0000_t32" style="position:absolute;margin-left:67.2pt;margin-top:21.55pt;width:132.8pt;height:0;flip:x;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" strokecolor="#e37808 [3044]">
                <v:stroke endarrow="block"/>
              </v:shape>
            </w:pict>
          </mc:Fallback>
        </mc:AlternateContent>
      </w:r>
      <w:r>
        <w:rPr>
          <w:rFonts w:ascii="Calibri" w:hAnsi="Calibri"/>
          <w:color w:val="000000" w:themeColor="text1"/>
          <w:u w:color="000000"/>
        </w:rPr>
        <w:t>Chloroplasten</w:t>
      </w:r>
      <w:r>
        <w:rPr>
          <w:rFonts w:ascii="Calibri" w:hAnsi="Calibri"/>
          <w:color w:val="000000" w:themeColor="text1"/>
          <w:u w:color="000000"/>
        </w:rPr>
        <w:tab/>
      </w:r>
      <w:r>
        <w:rPr>
          <w:rFonts w:ascii="Calibri" w:hAnsi="Calibri"/>
          <w:color w:val="000000" w:themeColor="text1"/>
          <w:u w:color="000000"/>
        </w:rPr>
        <w:tab/>
      </w:r>
      <w:r>
        <w:rPr>
          <w:rFonts w:ascii="Calibri" w:hAnsi="Calibri"/>
          <w:color w:val="000000" w:themeColor="text1"/>
          <w:u w:color="000000"/>
        </w:rPr>
        <w:tab/>
      </w:r>
      <w:r>
        <w:rPr>
          <w:rFonts w:ascii="Calibri" w:hAnsi="Calibri"/>
          <w:color w:val="000000" w:themeColor="text1"/>
          <w:u w:color="000000"/>
        </w:rPr>
        <w:tab/>
      </w:r>
      <w:r>
        <w:rPr>
          <w:rFonts w:ascii="Calibri" w:hAnsi="Calibri"/>
          <w:color w:val="000000" w:themeColor="text1"/>
          <w:u w:color="000000"/>
        </w:rPr>
        <w:tab/>
        <w:t xml:space="preserve">Chromoplasten </w:t>
      </w:r>
    </w:p>
    <w:p w14:paraId="65D8AFC8" w14:textId="421925D8" w:rsidR="000D2A32" w:rsidRPr="001012C8" w:rsidRDefault="000D2A32" w:rsidP="007E2BAE">
      <w:pPr>
        <w:jc w:val="both"/>
        <w:rPr>
          <w:rFonts w:ascii="Calibri" w:eastAsia="Arial Unicode MS" w:hAnsi="Calibri" w:cs="Arial Unicode MS"/>
          <w:color w:val="000000" w:themeColor="text1"/>
          <w:u w:color="000000"/>
          <w:bdr w:val="nil"/>
          <w:lang w:val="de-DE" w:eastAsia="en-GB"/>
          <w14:textOutline w14:w="0" w14:cap="flat" w14:cmpd="sng" w14:algn="ctr">
            <w14:noFill/>
            <w14:prstDash w14:val="solid"/>
            <w14:bevel/>
          </w14:textOutline>
        </w:rPr>
      </w:pPr>
      <w:r>
        <w:rPr>
          <w:rFonts w:ascii="Calibri" w:hAnsi="Calibri"/>
          <w:color w:val="000000" w:themeColor="text1"/>
          <w:u w:color="000000"/>
        </w:rPr>
        <w:br w:type="page"/>
      </w:r>
    </w:p>
    <w:p w14:paraId="57DDB769" w14:textId="77777777" w:rsidR="000D2A32" w:rsidRPr="0083237B" w:rsidRDefault="000D2A32" w:rsidP="007E2BAE">
      <w:pPr>
        <w:pStyle w:val="Heading2"/>
        <w:jc w:val="both"/>
        <w:rPr>
          <w:sz w:val="40"/>
          <w:szCs w:val="40"/>
          <w:lang w:val="de-DE"/>
        </w:rPr>
      </w:pPr>
      <w:r w:rsidRPr="0083237B">
        <w:rPr>
          <w:sz w:val="40"/>
          <w:szCs w:val="40"/>
          <w:lang w:val="de-DE"/>
        </w:rPr>
        <w:t>Mikroskopieren</w:t>
      </w:r>
    </w:p>
    <w:p w14:paraId="1EE7E276" w14:textId="4BD46897" w:rsidR="00DE3BCA" w:rsidRDefault="00DE3BCA" w:rsidP="007E2BAE">
      <w:pPr>
        <w:pStyle w:val="Heading1"/>
        <w:jc w:val="both"/>
        <w:rPr>
          <w:sz w:val="28"/>
          <w:szCs w:val="28"/>
        </w:rPr>
      </w:pPr>
      <w:r>
        <w:rPr>
          <w:sz w:val="28"/>
          <w:szCs w:val="28"/>
        </w:rPr>
        <w:t>Chloroplasten</w:t>
      </w:r>
    </w:p>
    <w:p w14:paraId="63180681" w14:textId="77777777" w:rsidR="00DE3BCA" w:rsidRDefault="00DE3BCA" w:rsidP="007E2BAE">
      <w:pPr>
        <w:spacing w:after="0"/>
        <w:jc w:val="both"/>
        <w:rPr>
          <w:b/>
          <w:color w:val="000000" w:themeColor="text1"/>
          <w:lang w:val="de-DE"/>
        </w:rPr>
      </w:pPr>
    </w:p>
    <w:p w14:paraId="4CFAA91D" w14:textId="01563410" w:rsidR="00DE3BCA" w:rsidRPr="00DE3BCA" w:rsidRDefault="00DE3BCA" w:rsidP="007E2BAE">
      <w:pPr>
        <w:spacing w:after="0"/>
        <w:jc w:val="both"/>
        <w:rPr>
          <w:bCs/>
          <w:color w:val="00B050"/>
          <w:lang w:val="de-DE"/>
        </w:rPr>
      </w:pPr>
      <w:r w:rsidRPr="00DE3BCA">
        <w:rPr>
          <w:b/>
          <w:color w:val="00B050"/>
          <w:lang w:val="de-DE"/>
        </w:rPr>
        <w:t>Präparat herstellen: Blatt der Elodea (Wasserpest)</w:t>
      </w:r>
    </w:p>
    <w:p w14:paraId="4736A576" w14:textId="77777777" w:rsidR="00DE3BCA" w:rsidRDefault="00DE3BCA" w:rsidP="007E2BAE">
      <w:pPr>
        <w:spacing w:after="0"/>
        <w:jc w:val="both"/>
        <w:rPr>
          <w:bCs/>
          <w:color w:val="000000" w:themeColor="text1"/>
          <w:lang w:val="de-DE"/>
        </w:rPr>
      </w:pPr>
    </w:p>
    <w:p w14:paraId="1676773D" w14:textId="77777777" w:rsidR="00DE3BCA" w:rsidRDefault="00DE3BCA" w:rsidP="007E2BAE">
      <w:pPr>
        <w:pStyle w:val="ListParagraph"/>
        <w:numPr>
          <w:ilvl w:val="0"/>
          <w:numId w:val="9"/>
        </w:numPr>
        <w:jc w:val="both"/>
      </w:pPr>
      <w:r>
        <w:t>Zupfen Sie ein sauberes, algenfreies Blatt eines jüngeren Sprossabschnittes der Wasserpest mit der Pinzette ab.</w:t>
      </w:r>
    </w:p>
    <w:p w14:paraId="59C90AB1" w14:textId="77777777" w:rsidR="00DE3BCA" w:rsidRDefault="00DE3BCA" w:rsidP="007E2BAE">
      <w:pPr>
        <w:pStyle w:val="ListParagraph"/>
        <w:numPr>
          <w:ilvl w:val="0"/>
          <w:numId w:val="9"/>
        </w:numPr>
        <w:jc w:val="both"/>
      </w:pPr>
      <w:r>
        <w:t>Legen Sie es mit der Blattoberseite nach oben in einen Tropfen Leitungswasser auf einen Objektträger und decken Sie es mit einem Deckglas ab (Frischpräparat).</w:t>
      </w:r>
    </w:p>
    <w:p w14:paraId="10AC1699" w14:textId="77777777" w:rsidR="00DE3BCA" w:rsidRPr="00B659D6" w:rsidRDefault="00DE3BCA" w:rsidP="007E2BAE">
      <w:pPr>
        <w:pStyle w:val="ListParagraph"/>
        <w:numPr>
          <w:ilvl w:val="0"/>
          <w:numId w:val="9"/>
        </w:numPr>
        <w:jc w:val="both"/>
      </w:pPr>
      <w:r w:rsidRPr="00B659D6">
        <w:rPr>
          <w:lang w:val="de-DE"/>
        </w:rPr>
        <w:t>Mikroskopieren Sie die Zellen der Elodea bei 100x und 600x Vergrösserung.</w:t>
      </w:r>
    </w:p>
    <w:p w14:paraId="0342EDAA" w14:textId="7AB0E28D" w:rsidR="00DE3BCA" w:rsidRDefault="00DE3BCA" w:rsidP="007E2BAE">
      <w:pPr>
        <w:jc w:val="both"/>
      </w:pPr>
      <w:r>
        <w:rPr>
          <w:lang w:val="de-DE"/>
        </w:rPr>
        <w:t xml:space="preserve">Erstellen Sie mit dem Smartphone eine mikroskopische Aufnahme der Elodea und fügen Sie diese unten in das Skript ein. Beschriften Sie die </w:t>
      </w:r>
      <w:r w:rsidRPr="00B659D6">
        <w:rPr>
          <w:b/>
          <w:bCs/>
          <w:lang w:val="de-DE"/>
        </w:rPr>
        <w:t>Chloroplasten</w:t>
      </w:r>
      <w:r>
        <w:rPr>
          <w:lang w:val="de-DE"/>
        </w:rPr>
        <w:t>.</w:t>
      </w:r>
    </w:p>
    <w:tbl>
      <w:tblPr>
        <w:tblW w:w="10206"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206"/>
      </w:tblGrid>
      <w:tr w:rsidR="00DE3BCA" w14:paraId="1C317EEF" w14:textId="77777777" w:rsidTr="00066435">
        <w:trPr>
          <w:trHeight w:val="5399"/>
        </w:trPr>
        <w:tc>
          <w:tcPr>
            <w:tcW w:w="10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A435D3" w14:textId="77777777" w:rsidR="00DE3BCA" w:rsidRPr="00BA39DD" w:rsidRDefault="00DE3BCA" w:rsidP="007E2BAE">
            <w:pPr>
              <w:tabs>
                <w:tab w:val="left" w:pos="1440"/>
              </w:tabs>
              <w:suppressAutoHyphens/>
              <w:spacing w:after="0" w:line="240" w:lineRule="auto"/>
              <w:jc w:val="both"/>
              <w:outlineLvl w:val="0"/>
              <w:rPr>
                <w:sz w:val="20"/>
                <w:szCs w:val="20"/>
              </w:rPr>
            </w:pPr>
          </w:p>
          <w:p w14:paraId="6BB1B9CB" w14:textId="77777777" w:rsidR="00DE3BCA" w:rsidRDefault="00DE3BCA" w:rsidP="007E2BAE">
            <w:pPr>
              <w:tabs>
                <w:tab w:val="left" w:pos="1440"/>
              </w:tabs>
              <w:suppressAutoHyphens/>
              <w:spacing w:after="0" w:line="240" w:lineRule="auto"/>
              <w:jc w:val="both"/>
              <w:outlineLvl w:val="0"/>
            </w:pPr>
          </w:p>
        </w:tc>
      </w:tr>
      <w:tr w:rsidR="00DE3BCA" w14:paraId="600F682D" w14:textId="77777777" w:rsidTr="00066435">
        <w:trPr>
          <w:trHeight w:val="25"/>
        </w:trPr>
        <w:tc>
          <w:tcPr>
            <w:tcW w:w="10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DF56BD" w14:textId="77777777" w:rsidR="00DE3BCA" w:rsidRPr="00BA39DD" w:rsidRDefault="00DE3BCA" w:rsidP="007E2BAE">
            <w:pPr>
              <w:tabs>
                <w:tab w:val="left" w:pos="1440"/>
              </w:tabs>
              <w:suppressAutoHyphens/>
              <w:spacing w:after="0" w:line="240" w:lineRule="auto"/>
              <w:jc w:val="both"/>
              <w:outlineLvl w:val="0"/>
              <w:rPr>
                <w:sz w:val="20"/>
                <w:szCs w:val="20"/>
              </w:rPr>
            </w:pPr>
            <w:r>
              <w:rPr>
                <w:sz w:val="20"/>
                <w:szCs w:val="20"/>
              </w:rPr>
              <w:t>Blatt der Elodea</w:t>
            </w:r>
          </w:p>
        </w:tc>
      </w:tr>
    </w:tbl>
    <w:p w14:paraId="4A1C662E" w14:textId="77777777" w:rsidR="00DE3BCA" w:rsidRDefault="00DE3BCA" w:rsidP="007E2BAE">
      <w:pPr>
        <w:spacing w:after="0"/>
        <w:jc w:val="both"/>
        <w:rPr>
          <w:bCs/>
          <w:color w:val="000000" w:themeColor="text1"/>
          <w:lang w:val="de-DE"/>
        </w:rPr>
      </w:pPr>
    </w:p>
    <w:p w14:paraId="3E88D8C4" w14:textId="77777777" w:rsidR="00DE3BCA" w:rsidRDefault="00DE3BCA" w:rsidP="007E2BAE">
      <w:pPr>
        <w:jc w:val="both"/>
        <w:rPr>
          <w:rFonts w:eastAsiaTheme="majorEastAsia" w:cstheme="minorHAnsi"/>
          <w:bCs/>
          <w:color w:val="997339" w:themeColor="accent6" w:themeShade="BF"/>
          <w:sz w:val="40"/>
          <w:szCs w:val="40"/>
          <w:lang w:eastAsia="de-CH"/>
        </w:rPr>
      </w:pPr>
      <w:r>
        <w:rPr>
          <w:sz w:val="18"/>
          <w:szCs w:val="18"/>
          <w:lang w:val="de-DE"/>
        </w:rPr>
        <w:t xml:space="preserve">Mikroskopische Aufnahme von </w:t>
      </w:r>
      <w:r w:rsidRPr="00B659D6">
        <w:rPr>
          <w:i/>
          <w:iCs/>
          <w:sz w:val="18"/>
          <w:szCs w:val="18"/>
          <w:lang w:val="de-DE"/>
        </w:rPr>
        <w:t>Elodea Canodiensis</w:t>
      </w:r>
      <w:r>
        <w:rPr>
          <w:sz w:val="18"/>
          <w:szCs w:val="18"/>
          <w:lang w:val="de-DE"/>
        </w:rPr>
        <w:t xml:space="preserve"> bei ____-facher Vergrösserung.</w:t>
      </w:r>
      <w:r>
        <w:br w:type="page"/>
      </w:r>
    </w:p>
    <w:p w14:paraId="2C90071F" w14:textId="77777777" w:rsidR="00DE3BCA" w:rsidRDefault="00DE3BCA" w:rsidP="007E2BAE">
      <w:pPr>
        <w:jc w:val="both"/>
        <w:rPr>
          <w:b/>
          <w:bCs/>
          <w:sz w:val="24"/>
          <w:szCs w:val="24"/>
          <w:lang w:val="de-DE"/>
        </w:rPr>
      </w:pPr>
    </w:p>
    <w:p w14:paraId="6FD20C30" w14:textId="6C8BEF98" w:rsidR="000D2A32" w:rsidRPr="0083237B" w:rsidRDefault="000D2A32" w:rsidP="007E2BAE">
      <w:pPr>
        <w:jc w:val="both"/>
        <w:rPr>
          <w:b/>
          <w:bCs/>
          <w:sz w:val="24"/>
          <w:szCs w:val="24"/>
          <w:lang w:val="de-DE"/>
        </w:rPr>
      </w:pPr>
      <w:r w:rsidRPr="0083237B">
        <w:rPr>
          <w:b/>
          <w:bCs/>
          <w:sz w:val="24"/>
          <w:szCs w:val="24"/>
          <w:lang w:val="de-DE"/>
        </w:rPr>
        <w:t>Chloroplasten</w:t>
      </w:r>
      <w:r w:rsidR="000D39DF">
        <w:rPr>
          <w:b/>
          <w:bCs/>
          <w:sz w:val="24"/>
          <w:szCs w:val="24"/>
          <w:lang w:val="de-DE"/>
        </w:rPr>
        <w:t xml:space="preserve"> und Chromoplasten</w:t>
      </w:r>
    </w:p>
    <w:p w14:paraId="682A6D7E" w14:textId="77777777" w:rsidR="000D2A32" w:rsidRDefault="000D2A32" w:rsidP="007E2BAE">
      <w:pPr>
        <w:pStyle w:val="Heading2"/>
        <w:jc w:val="both"/>
        <w:rPr>
          <w:b/>
          <w:bCs w:val="0"/>
          <w:color w:val="00B050"/>
          <w:sz w:val="22"/>
          <w:szCs w:val="22"/>
        </w:rPr>
      </w:pPr>
      <w:r w:rsidRPr="0083237B">
        <w:rPr>
          <w:b/>
          <w:bCs w:val="0"/>
          <w:color w:val="00B050"/>
          <w:sz w:val="22"/>
          <w:szCs w:val="22"/>
        </w:rPr>
        <w:t xml:space="preserve">Präparate herstellen: </w:t>
      </w:r>
      <w:r w:rsidRPr="0083237B">
        <w:rPr>
          <w:b/>
          <w:bCs w:val="0"/>
          <w:color w:val="00B050"/>
          <w:sz w:val="22"/>
          <w:szCs w:val="22"/>
          <w:lang w:val="de-DE"/>
        </w:rPr>
        <w:t>Grüne und r</w:t>
      </w:r>
      <w:r w:rsidRPr="0083237B">
        <w:rPr>
          <w:b/>
          <w:bCs w:val="0"/>
          <w:color w:val="00B050"/>
          <w:sz w:val="22"/>
          <w:szCs w:val="22"/>
        </w:rPr>
        <w:t>ote Paprika (Fruchthaut)</w:t>
      </w:r>
    </w:p>
    <w:p w14:paraId="0D51BD2F" w14:textId="77777777" w:rsidR="00DE3BCA" w:rsidRPr="00DE3BCA" w:rsidRDefault="00DE3BCA" w:rsidP="007E2BAE">
      <w:pPr>
        <w:jc w:val="both"/>
      </w:pPr>
    </w:p>
    <w:p w14:paraId="3EB775E2" w14:textId="4F739BEB" w:rsidR="000D2A32" w:rsidRPr="00E16BA6" w:rsidRDefault="000D2A32" w:rsidP="007E2BAE">
      <w:pPr>
        <w:pStyle w:val="Frage"/>
        <w:numPr>
          <w:ilvl w:val="0"/>
          <w:numId w:val="7"/>
        </w:numPr>
        <w:spacing w:after="0"/>
        <w:jc w:val="both"/>
        <w:rPr>
          <w:b w:val="0"/>
          <w:bCs/>
          <w:color w:val="000000" w:themeColor="text1"/>
          <w:lang w:val="de-CH"/>
        </w:rPr>
      </w:pPr>
      <w:r w:rsidRPr="00E16BA6">
        <w:rPr>
          <w:b w:val="0"/>
          <w:bCs/>
          <w:color w:val="000000" w:themeColor="text1"/>
          <w:lang w:val="de-CH"/>
        </w:rPr>
        <w:t>Bereiten Sie einen Objektträger mit einem Tropfen Wasser vor</w:t>
      </w:r>
      <w:r w:rsidR="000D39DF">
        <w:rPr>
          <w:b w:val="0"/>
          <w:bCs/>
          <w:color w:val="000000" w:themeColor="text1"/>
          <w:lang w:val="de-CH"/>
        </w:rPr>
        <w:t>.</w:t>
      </w:r>
    </w:p>
    <w:p w14:paraId="1F32234A" w14:textId="2C33F874" w:rsidR="000D2A32" w:rsidRPr="00E16BA6" w:rsidRDefault="000D2A32" w:rsidP="007E2BAE">
      <w:pPr>
        <w:pStyle w:val="Frage"/>
        <w:numPr>
          <w:ilvl w:val="0"/>
          <w:numId w:val="7"/>
        </w:numPr>
        <w:spacing w:after="0"/>
        <w:jc w:val="both"/>
        <w:rPr>
          <w:b w:val="0"/>
          <w:bCs/>
          <w:color w:val="000000" w:themeColor="text1"/>
          <w:lang w:val="de-CH"/>
        </w:rPr>
      </w:pPr>
      <w:r w:rsidRPr="00E16BA6">
        <w:rPr>
          <w:b w:val="0"/>
          <w:bCs/>
          <w:color w:val="000000" w:themeColor="text1"/>
          <w:lang w:val="de-CH"/>
        </w:rPr>
        <w:t>Ziehen Sie mit der Pinzette ein Stück von der Haut der Paprikafrucht ab</w:t>
      </w:r>
      <w:r w:rsidR="000D39DF">
        <w:rPr>
          <w:b w:val="0"/>
          <w:bCs/>
          <w:color w:val="000000" w:themeColor="text1"/>
          <w:lang w:val="de-CH"/>
        </w:rPr>
        <w:t>.</w:t>
      </w:r>
    </w:p>
    <w:p w14:paraId="61808C99" w14:textId="60CF57F3" w:rsidR="000D2A32" w:rsidRPr="00E16BA6" w:rsidRDefault="000D2A32" w:rsidP="007E2BAE">
      <w:pPr>
        <w:pStyle w:val="Frage"/>
        <w:numPr>
          <w:ilvl w:val="0"/>
          <w:numId w:val="7"/>
        </w:numPr>
        <w:spacing w:after="0"/>
        <w:jc w:val="both"/>
        <w:rPr>
          <w:b w:val="0"/>
          <w:bCs/>
          <w:color w:val="000000" w:themeColor="text1"/>
          <w:lang w:val="de-CH"/>
        </w:rPr>
      </w:pPr>
      <w:r w:rsidRPr="00E16BA6">
        <w:rPr>
          <w:b w:val="0"/>
          <w:bCs/>
          <w:color w:val="000000" w:themeColor="text1"/>
          <w:lang w:val="de-CH"/>
        </w:rPr>
        <w:t>Legen Sie das Häutchen direkt in den Wassertropfen und decken es ab (Deck</w:t>
      </w:r>
      <w:r>
        <w:rPr>
          <w:b w:val="0"/>
          <w:bCs/>
          <w:color w:val="000000" w:themeColor="text1"/>
          <w:lang w:val="de-CH"/>
        </w:rPr>
        <w:t>glas</w:t>
      </w:r>
      <w:r w:rsidRPr="00E16BA6">
        <w:rPr>
          <w:b w:val="0"/>
          <w:bCs/>
          <w:color w:val="000000" w:themeColor="text1"/>
          <w:lang w:val="de-CH"/>
        </w:rPr>
        <w:t>)</w:t>
      </w:r>
      <w:r w:rsidR="000D39DF">
        <w:rPr>
          <w:b w:val="0"/>
          <w:bCs/>
          <w:color w:val="000000" w:themeColor="text1"/>
          <w:lang w:val="de-CH"/>
        </w:rPr>
        <w:t>.</w:t>
      </w:r>
    </w:p>
    <w:p w14:paraId="2E19FC17" w14:textId="77777777" w:rsidR="000D39DF" w:rsidRPr="000D39DF" w:rsidRDefault="000D2A32" w:rsidP="007E2BAE">
      <w:pPr>
        <w:pStyle w:val="Frage"/>
        <w:numPr>
          <w:ilvl w:val="0"/>
          <w:numId w:val="7"/>
        </w:numPr>
        <w:jc w:val="both"/>
        <w:rPr>
          <w:rFonts w:cstheme="minorHAnsi"/>
          <w:b w:val="0"/>
          <w:color w:val="auto"/>
          <w:lang w:val="de-CH"/>
        </w:rPr>
      </w:pPr>
      <w:r w:rsidRPr="000D39DF">
        <w:rPr>
          <w:b w:val="0"/>
          <w:bCs/>
          <w:color w:val="000000" w:themeColor="text1"/>
          <w:lang w:val="de-DE"/>
        </w:rPr>
        <w:t>Erstellen Sie mit dem Smartphone eine mikroskopische Aufnahme der grünen und roten Epithelzellen der Paprika</w:t>
      </w:r>
      <w:r w:rsidR="000D39DF" w:rsidRPr="000D39DF">
        <w:rPr>
          <w:bCs/>
          <w:color w:val="000000" w:themeColor="text1"/>
          <w:lang w:val="de-DE"/>
        </w:rPr>
        <w:t xml:space="preserve">. </w:t>
      </w:r>
    </w:p>
    <w:p w14:paraId="1B9EA4B3" w14:textId="7C1E3667" w:rsidR="000D2A32" w:rsidRPr="000D39DF" w:rsidRDefault="00DE3BCA" w:rsidP="007E2BAE">
      <w:pPr>
        <w:pStyle w:val="Frage"/>
        <w:numPr>
          <w:ilvl w:val="0"/>
          <w:numId w:val="7"/>
        </w:numPr>
        <w:jc w:val="both"/>
        <w:rPr>
          <w:rFonts w:cstheme="minorHAnsi"/>
          <w:b w:val="0"/>
          <w:color w:val="auto"/>
          <w:lang w:val="de-CH"/>
        </w:rPr>
      </w:pPr>
      <w:r w:rsidRPr="00225909">
        <w:rPr>
          <w:rFonts w:eastAsia="Arial Unicode MS" w:cstheme="minorHAnsi"/>
          <w:b w:val="0"/>
          <w:bCs/>
          <w:color w:val="000000" w:themeColor="text1"/>
          <w:lang w:val="de-CH"/>
        </w:rPr>
        <w:t>Fügen Sie einen Grössenbalken ein</w:t>
      </w:r>
      <w:r w:rsidRPr="000D39DF">
        <w:rPr>
          <w:rFonts w:eastAsia="Arial Unicode MS" w:cstheme="minorHAnsi"/>
          <w:color w:val="000000" w:themeColor="text1"/>
          <w:lang w:val="de-CH"/>
        </w:rPr>
        <w:t xml:space="preserve">: </w:t>
      </w:r>
      <w:hyperlink r:id="rId27" w:history="1">
        <w:r w:rsidRPr="000D39DF">
          <w:rPr>
            <w:rStyle w:val="Hyperlink"/>
            <w:rFonts w:cstheme="minorHAnsi"/>
            <w:color w:val="0070C0"/>
            <w:lang w:val="de-CH"/>
          </w:rPr>
          <w:t>https://www.margadant.net/groessenbalken-tool/</w:t>
        </w:r>
      </w:hyperlink>
      <w:r w:rsidRPr="000D39DF">
        <w:rPr>
          <w:rFonts w:cstheme="minorHAnsi"/>
          <w:color w:val="0070C0"/>
          <w:lang w:val="de-CH"/>
        </w:rPr>
        <w:t xml:space="preserve"> </w:t>
      </w:r>
      <w:r w:rsidR="000D2A32" w:rsidRPr="000D39DF">
        <w:rPr>
          <w:b w:val="0"/>
          <w:bCs/>
          <w:color w:val="000000" w:themeColor="text1"/>
          <w:lang w:val="de-DE"/>
        </w:rPr>
        <w:t>und fügen Sie die</w:t>
      </w:r>
      <w:r w:rsidRPr="000D39DF">
        <w:rPr>
          <w:bCs/>
          <w:color w:val="000000" w:themeColor="text1"/>
          <w:lang w:val="de-DE"/>
        </w:rPr>
        <w:t xml:space="preserve"> </w:t>
      </w:r>
      <w:r w:rsidRPr="00225909">
        <w:rPr>
          <w:b w:val="0"/>
          <w:color w:val="000000" w:themeColor="text1"/>
          <w:lang w:val="de-DE"/>
        </w:rPr>
        <w:t>Aufnahmen</w:t>
      </w:r>
      <w:r w:rsidRPr="000D39DF">
        <w:rPr>
          <w:bCs/>
          <w:color w:val="000000" w:themeColor="text1"/>
          <w:lang w:val="de-DE"/>
        </w:rPr>
        <w:t xml:space="preserve"> </w:t>
      </w:r>
      <w:r w:rsidR="000D2A32" w:rsidRPr="000D39DF">
        <w:rPr>
          <w:b w:val="0"/>
          <w:bCs/>
          <w:color w:val="000000" w:themeColor="text1"/>
          <w:lang w:val="de-DE"/>
        </w:rPr>
        <w:t>in das Skript ein.</w:t>
      </w:r>
    </w:p>
    <w:tbl>
      <w:tblPr>
        <w:tblW w:w="1017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089"/>
        <w:gridCol w:w="5089"/>
      </w:tblGrid>
      <w:tr w:rsidR="000D2A32" w:rsidRPr="00E16BA6" w14:paraId="34C67B25" w14:textId="77777777" w:rsidTr="00066435">
        <w:trPr>
          <w:trHeight w:val="3382"/>
        </w:trPr>
        <w:tc>
          <w:tcPr>
            <w:tcW w:w="50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2115B5" w14:textId="77777777" w:rsidR="000D2A32" w:rsidRPr="00E16BA6" w:rsidRDefault="000D2A32" w:rsidP="007E2BAE">
            <w:pPr>
              <w:tabs>
                <w:tab w:val="left" w:pos="1440"/>
              </w:tabs>
              <w:suppressAutoHyphens/>
              <w:spacing w:after="0" w:line="240" w:lineRule="auto"/>
              <w:jc w:val="both"/>
              <w:outlineLvl w:val="0"/>
              <w:rPr>
                <w:color w:val="000000" w:themeColor="text1"/>
                <w:sz w:val="20"/>
                <w:szCs w:val="20"/>
              </w:rPr>
            </w:pPr>
          </w:p>
          <w:p w14:paraId="004AA0D1" w14:textId="77777777" w:rsidR="000D2A32" w:rsidRPr="00E16BA6" w:rsidRDefault="000D2A32" w:rsidP="007E2BAE">
            <w:pPr>
              <w:tabs>
                <w:tab w:val="left" w:pos="1440"/>
              </w:tabs>
              <w:suppressAutoHyphens/>
              <w:spacing w:after="0" w:line="240" w:lineRule="auto"/>
              <w:jc w:val="both"/>
              <w:outlineLvl w:val="0"/>
              <w:rPr>
                <w:color w:val="000000" w:themeColor="text1"/>
              </w:rPr>
            </w:pPr>
          </w:p>
        </w:tc>
        <w:tc>
          <w:tcPr>
            <w:tcW w:w="50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082028" w14:textId="77777777" w:rsidR="000D2A32" w:rsidRPr="00E16BA6" w:rsidRDefault="000D2A32" w:rsidP="007E2BAE">
            <w:pPr>
              <w:jc w:val="both"/>
              <w:rPr>
                <w:color w:val="000000" w:themeColor="text1"/>
              </w:rPr>
            </w:pPr>
          </w:p>
        </w:tc>
      </w:tr>
      <w:tr w:rsidR="000D2A32" w:rsidRPr="00E16BA6" w14:paraId="453BCFF7" w14:textId="77777777" w:rsidTr="00066435">
        <w:trPr>
          <w:trHeight w:val="24"/>
        </w:trPr>
        <w:tc>
          <w:tcPr>
            <w:tcW w:w="50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6F0FC9" w14:textId="77777777" w:rsidR="000D2A32" w:rsidRPr="00E16BA6" w:rsidRDefault="000D2A32" w:rsidP="007E2BAE">
            <w:pPr>
              <w:tabs>
                <w:tab w:val="left" w:pos="1440"/>
              </w:tabs>
              <w:suppressAutoHyphens/>
              <w:spacing w:after="0" w:line="240" w:lineRule="auto"/>
              <w:jc w:val="both"/>
              <w:outlineLvl w:val="0"/>
              <w:rPr>
                <w:color w:val="000000" w:themeColor="text1"/>
                <w:sz w:val="20"/>
                <w:szCs w:val="20"/>
              </w:rPr>
            </w:pPr>
            <w:r w:rsidRPr="00E16BA6">
              <w:rPr>
                <w:color w:val="000000" w:themeColor="text1"/>
                <w:sz w:val="20"/>
                <w:szCs w:val="20"/>
              </w:rPr>
              <w:t>Chloroplasten</w:t>
            </w:r>
          </w:p>
        </w:tc>
        <w:tc>
          <w:tcPr>
            <w:tcW w:w="50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BD6796" w14:textId="77777777" w:rsidR="000D2A32" w:rsidRPr="00E16BA6" w:rsidRDefault="000D2A32" w:rsidP="007E2BAE">
            <w:pPr>
              <w:tabs>
                <w:tab w:val="left" w:pos="1440"/>
              </w:tabs>
              <w:suppressAutoHyphens/>
              <w:spacing w:after="0" w:line="240" w:lineRule="auto"/>
              <w:jc w:val="both"/>
              <w:outlineLvl w:val="0"/>
              <w:rPr>
                <w:color w:val="000000" w:themeColor="text1"/>
              </w:rPr>
            </w:pPr>
            <w:r w:rsidRPr="00E16BA6">
              <w:rPr>
                <w:color w:val="000000" w:themeColor="text1"/>
                <w:sz w:val="20"/>
                <w:szCs w:val="20"/>
              </w:rPr>
              <w:t>Chromoplasten</w:t>
            </w:r>
          </w:p>
        </w:tc>
      </w:tr>
    </w:tbl>
    <w:p w14:paraId="193D130D" w14:textId="77777777" w:rsidR="000D2A32" w:rsidRDefault="000D2A32" w:rsidP="007E2BAE">
      <w:pPr>
        <w:jc w:val="both"/>
        <w:rPr>
          <w:rFonts w:ascii="Calibri" w:hAnsi="Calibri" w:cs="Calibri"/>
          <w:color w:val="000000" w:themeColor="text1"/>
          <w:sz w:val="20"/>
          <w:szCs w:val="20"/>
          <w:lang w:val="de-DE"/>
        </w:rPr>
      </w:pPr>
    </w:p>
    <w:p w14:paraId="4E6566E9" w14:textId="77777777" w:rsidR="003B178A" w:rsidRDefault="003B178A" w:rsidP="007E2BAE">
      <w:pPr>
        <w:pStyle w:val="KleinerText"/>
        <w:jc w:val="both"/>
        <w:rPr>
          <w:color w:val="000000" w:themeColor="text1"/>
          <w:lang w:val="de-DE"/>
        </w:rPr>
      </w:pPr>
    </w:p>
    <w:p w14:paraId="7CB17A02" w14:textId="77777777" w:rsidR="000D2A32" w:rsidRDefault="000D2A32" w:rsidP="007E2BAE">
      <w:pPr>
        <w:pStyle w:val="KleinerText"/>
        <w:jc w:val="both"/>
        <w:rPr>
          <w:color w:val="000000" w:themeColor="text1"/>
          <w:sz w:val="28"/>
          <w:szCs w:val="28"/>
          <w:lang w:val="de-DE"/>
        </w:rPr>
      </w:pPr>
      <w:r w:rsidRPr="0083237B">
        <w:rPr>
          <w:color w:val="000000" w:themeColor="text1"/>
          <w:sz w:val="28"/>
          <w:szCs w:val="28"/>
          <w:lang w:val="de-DE"/>
        </w:rPr>
        <w:t>Amyloplasten</w:t>
      </w:r>
    </w:p>
    <w:p w14:paraId="3FA287ED" w14:textId="77777777" w:rsidR="000D2A32" w:rsidRPr="0083237B" w:rsidRDefault="000D2A32" w:rsidP="007E2BAE">
      <w:pPr>
        <w:pStyle w:val="KleinerText"/>
        <w:jc w:val="both"/>
        <w:rPr>
          <w:color w:val="000000" w:themeColor="text1"/>
          <w:sz w:val="28"/>
          <w:szCs w:val="28"/>
          <w:lang w:val="de-DE"/>
        </w:rPr>
      </w:pPr>
    </w:p>
    <w:p w14:paraId="594569D6" w14:textId="3FCA81FF" w:rsidR="000D2A32" w:rsidRPr="00DF1635" w:rsidRDefault="000D2A32" w:rsidP="007E2BAE">
      <w:pPr>
        <w:spacing w:after="0"/>
        <w:jc w:val="both"/>
        <w:rPr>
          <w:b/>
          <w:bCs/>
          <w:color w:val="00B050"/>
          <w:u w:color="E36C0A"/>
        </w:rPr>
      </w:pPr>
      <w:r w:rsidRPr="00DF1635">
        <w:rPr>
          <w:b/>
          <w:bCs/>
          <w:color w:val="00B050"/>
          <w:u w:color="E36C0A"/>
          <w:lang w:val="de-DE"/>
        </w:rPr>
        <w:t>Kartoffel-Präparat</w:t>
      </w:r>
      <w:r w:rsidR="00DF1635" w:rsidRPr="00DF1635">
        <w:rPr>
          <w:b/>
          <w:bCs/>
          <w:color w:val="00B050"/>
          <w:u w:color="E36C0A"/>
          <w:lang w:val="de-DE"/>
        </w:rPr>
        <w:t xml:space="preserve"> erstellen</w:t>
      </w:r>
    </w:p>
    <w:p w14:paraId="56FA0F4E" w14:textId="147C931D" w:rsidR="000D2A32" w:rsidRPr="00E16BA6" w:rsidRDefault="000D2A32" w:rsidP="007E2BAE">
      <w:pPr>
        <w:pStyle w:val="Frage"/>
        <w:numPr>
          <w:ilvl w:val="0"/>
          <w:numId w:val="4"/>
        </w:numPr>
        <w:spacing w:after="0"/>
        <w:jc w:val="both"/>
        <w:rPr>
          <w:b w:val="0"/>
          <w:bCs/>
          <w:color w:val="000000" w:themeColor="text1"/>
          <w:lang w:val="de-CH"/>
        </w:rPr>
      </w:pPr>
      <w:r w:rsidRPr="00E16BA6">
        <w:rPr>
          <w:b w:val="0"/>
          <w:bCs/>
          <w:color w:val="000000" w:themeColor="text1"/>
          <w:lang w:val="de-CH"/>
        </w:rPr>
        <w:t>Schaben Sie etwas Saft von einer frischen Schnittstelle einer Kartoffel und fertigen Sie ein Präparat an</w:t>
      </w:r>
      <w:r w:rsidR="00DE3BCA">
        <w:rPr>
          <w:b w:val="0"/>
          <w:bCs/>
          <w:color w:val="000000" w:themeColor="text1"/>
          <w:lang w:val="de-CH"/>
        </w:rPr>
        <w:t>.</w:t>
      </w:r>
    </w:p>
    <w:p w14:paraId="522A1800" w14:textId="77777777" w:rsidR="000D2A32" w:rsidRPr="00E16BA6" w:rsidRDefault="000D2A32" w:rsidP="007E2BAE">
      <w:pPr>
        <w:pStyle w:val="Frage"/>
        <w:numPr>
          <w:ilvl w:val="0"/>
          <w:numId w:val="4"/>
        </w:numPr>
        <w:jc w:val="both"/>
        <w:rPr>
          <w:b w:val="0"/>
          <w:bCs/>
          <w:color w:val="000000" w:themeColor="text1"/>
          <w:lang w:val="de-CH"/>
        </w:rPr>
      </w:pPr>
      <w:r w:rsidRPr="00E16BA6">
        <w:rPr>
          <w:b w:val="0"/>
          <w:bCs/>
          <w:color w:val="000000" w:themeColor="text1"/>
          <w:lang w:val="de-CH"/>
        </w:rPr>
        <w:t>Färben Sie das Präparat mit Lugol</w:t>
      </w:r>
      <w:r w:rsidRPr="00E16BA6">
        <w:rPr>
          <w:b w:val="0"/>
          <w:bCs/>
          <w:color w:val="000000" w:themeColor="text1"/>
          <w:lang w:val="de-DE"/>
        </w:rPr>
        <w:t>scher Lösung</w:t>
      </w:r>
      <w:r w:rsidRPr="00E16BA6">
        <w:rPr>
          <w:b w:val="0"/>
          <w:bCs/>
          <w:color w:val="000000" w:themeColor="text1"/>
          <w:lang w:val="de-CH"/>
        </w:rPr>
        <w:t>. Dieser Farbstoff färbt Stärke dunkelblau.</w:t>
      </w:r>
    </w:p>
    <w:p w14:paraId="530708EF" w14:textId="489E92B7" w:rsidR="000D2A32" w:rsidRPr="00E16BA6" w:rsidRDefault="000D2A32" w:rsidP="007E2BAE">
      <w:pPr>
        <w:pStyle w:val="Frage"/>
        <w:numPr>
          <w:ilvl w:val="0"/>
          <w:numId w:val="4"/>
        </w:numPr>
        <w:spacing w:after="0"/>
        <w:jc w:val="both"/>
        <w:rPr>
          <w:b w:val="0"/>
          <w:bCs/>
          <w:color w:val="000000" w:themeColor="text1"/>
          <w:lang w:val="de-CH"/>
        </w:rPr>
      </w:pPr>
      <w:r w:rsidRPr="00E16BA6">
        <w:rPr>
          <w:b w:val="0"/>
          <w:bCs/>
          <w:color w:val="000000" w:themeColor="text1"/>
          <w:lang w:val="de-DE"/>
        </w:rPr>
        <w:t>Mikroskopieren Sie Proben der Kartoffel</w:t>
      </w:r>
      <w:r w:rsidR="00DE3BCA">
        <w:rPr>
          <w:b w:val="0"/>
          <w:bCs/>
          <w:color w:val="000000" w:themeColor="text1"/>
          <w:lang w:val="de-DE"/>
        </w:rPr>
        <w:t>.</w:t>
      </w:r>
    </w:p>
    <w:p w14:paraId="05F83B3B" w14:textId="77777777" w:rsidR="00DE3BCA" w:rsidRPr="00DE3BCA" w:rsidRDefault="000D2A32" w:rsidP="007E2BAE">
      <w:pPr>
        <w:pStyle w:val="ListParagraph"/>
        <w:numPr>
          <w:ilvl w:val="0"/>
          <w:numId w:val="4"/>
        </w:numPr>
        <w:jc w:val="both"/>
        <w:rPr>
          <w:bCs/>
          <w:color w:val="000000" w:themeColor="text1"/>
        </w:rPr>
      </w:pPr>
      <w:r w:rsidRPr="00DE3BCA">
        <w:rPr>
          <w:bCs/>
          <w:color w:val="000000" w:themeColor="text1"/>
          <w:lang w:val="de-DE"/>
        </w:rPr>
        <w:t>Erstellen Sie Aufnahmen mit ihrem Smartphone</w:t>
      </w:r>
      <w:r w:rsidR="00264FCB" w:rsidRPr="00DE3BCA">
        <w:rPr>
          <w:b/>
          <w:bCs/>
          <w:color w:val="000000" w:themeColor="text1"/>
          <w:lang w:val="de-DE"/>
        </w:rPr>
        <w:t xml:space="preserve">. </w:t>
      </w:r>
      <w:r w:rsidR="00264FCB" w:rsidRPr="00DE3BCA">
        <w:rPr>
          <w:rFonts w:eastAsia="Arial Unicode MS" w:cstheme="minorHAnsi"/>
          <w:color w:val="000000" w:themeColor="text1"/>
        </w:rPr>
        <w:t xml:space="preserve">Fügen Sie einen Grössenbalken ein: </w:t>
      </w:r>
      <w:hyperlink r:id="rId28" w:history="1">
        <w:r w:rsidR="00264FCB" w:rsidRPr="00DE3BCA">
          <w:rPr>
            <w:rStyle w:val="Hyperlink"/>
            <w:rFonts w:cstheme="minorHAnsi"/>
            <w:color w:val="0070C0"/>
          </w:rPr>
          <w:t>https://www.margadant.net/groessenbalken-tool/</w:t>
        </w:r>
      </w:hyperlink>
      <w:r w:rsidR="00264FCB" w:rsidRPr="00DE3BCA">
        <w:rPr>
          <w:rFonts w:cstheme="minorHAnsi"/>
          <w:color w:val="0070C0"/>
        </w:rPr>
        <w:t xml:space="preserve"> </w:t>
      </w:r>
    </w:p>
    <w:p w14:paraId="4FEEA791" w14:textId="2164D2BA" w:rsidR="000D2A32" w:rsidRPr="00DE3BCA" w:rsidRDefault="00264FCB" w:rsidP="007E2BAE">
      <w:pPr>
        <w:pStyle w:val="ListParagraph"/>
        <w:numPr>
          <w:ilvl w:val="0"/>
          <w:numId w:val="4"/>
        </w:numPr>
        <w:jc w:val="both"/>
        <w:rPr>
          <w:bCs/>
          <w:color w:val="000000" w:themeColor="text1"/>
        </w:rPr>
      </w:pPr>
      <w:r w:rsidRPr="00DE3BCA">
        <w:rPr>
          <w:bCs/>
          <w:color w:val="000000" w:themeColor="text1"/>
          <w:lang w:val="de-DE"/>
        </w:rPr>
        <w:t>F</w:t>
      </w:r>
      <w:r w:rsidR="000D2A32" w:rsidRPr="00DE3BCA">
        <w:rPr>
          <w:bCs/>
          <w:color w:val="000000" w:themeColor="text1"/>
          <w:lang w:val="de-DE"/>
        </w:rPr>
        <w:t>ügen Sie di</w:t>
      </w:r>
      <w:r w:rsidRPr="00DE3BCA">
        <w:rPr>
          <w:bCs/>
          <w:color w:val="000000" w:themeColor="text1"/>
          <w:lang w:val="de-DE"/>
        </w:rPr>
        <w:t xml:space="preserve">e </w:t>
      </w:r>
      <w:r w:rsidR="00DE3BCA">
        <w:rPr>
          <w:bCs/>
          <w:color w:val="000000" w:themeColor="text1"/>
          <w:lang w:val="de-DE"/>
        </w:rPr>
        <w:t>Aufnahmen</w:t>
      </w:r>
      <w:r w:rsidR="000D2A32" w:rsidRPr="00DE3BCA">
        <w:rPr>
          <w:bCs/>
          <w:color w:val="000000" w:themeColor="text1"/>
          <w:lang w:val="de-DE"/>
        </w:rPr>
        <w:t xml:space="preserve"> </w:t>
      </w:r>
      <w:r w:rsidR="00DE3BCA">
        <w:rPr>
          <w:bCs/>
          <w:color w:val="000000" w:themeColor="text1"/>
          <w:lang w:val="de-DE"/>
        </w:rPr>
        <w:t>auf der nächsten Seite in ihr Skript ein</w:t>
      </w:r>
      <w:r w:rsidR="000D2A32" w:rsidRPr="00DE3BCA">
        <w:rPr>
          <w:bCs/>
          <w:color w:val="000000" w:themeColor="text1"/>
          <w:lang w:val="de-DE"/>
        </w:rPr>
        <w:t xml:space="preserve"> und be</w:t>
      </w:r>
      <w:r w:rsidR="00DE3BCA">
        <w:rPr>
          <w:bCs/>
          <w:color w:val="000000" w:themeColor="text1"/>
          <w:lang w:val="de-DE"/>
        </w:rPr>
        <w:t>schriften</w:t>
      </w:r>
      <w:r w:rsidR="000D2A32" w:rsidRPr="00DE3BCA">
        <w:rPr>
          <w:bCs/>
          <w:color w:val="000000" w:themeColor="text1"/>
          <w:lang w:val="de-DE"/>
        </w:rPr>
        <w:t xml:space="preserve"> sie die Amyloplasten</w:t>
      </w:r>
      <w:r w:rsidRPr="00DE3BCA">
        <w:rPr>
          <w:bCs/>
          <w:color w:val="000000" w:themeColor="text1"/>
          <w:lang w:val="de-DE"/>
        </w:rPr>
        <w:t>,</w:t>
      </w:r>
      <w:r w:rsidR="000D2A32" w:rsidRPr="00DE3BCA">
        <w:rPr>
          <w:bCs/>
          <w:color w:val="000000" w:themeColor="text1"/>
          <w:lang w:val="de-DE"/>
        </w:rPr>
        <w:t xml:space="preserve"> falls diese vorkommen.</w:t>
      </w:r>
    </w:p>
    <w:tbl>
      <w:tblPr>
        <w:tblpPr w:leftFromText="141" w:rightFromText="141" w:horzAnchor="margin" w:tblpY="492"/>
        <w:tblW w:w="926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264"/>
      </w:tblGrid>
      <w:tr w:rsidR="000A603C" w:rsidRPr="00E16BA6" w14:paraId="51ED7F49" w14:textId="77777777" w:rsidTr="000A603C">
        <w:trPr>
          <w:trHeight w:val="5358"/>
        </w:trPr>
        <w:tc>
          <w:tcPr>
            <w:tcW w:w="92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9F515A" w14:textId="77777777" w:rsidR="000A603C" w:rsidRPr="00E16BA6" w:rsidRDefault="000A603C" w:rsidP="007E2BAE">
            <w:pPr>
              <w:tabs>
                <w:tab w:val="left" w:pos="1440"/>
              </w:tabs>
              <w:suppressAutoHyphens/>
              <w:spacing w:after="0" w:line="240" w:lineRule="auto"/>
              <w:jc w:val="both"/>
              <w:outlineLvl w:val="0"/>
              <w:rPr>
                <w:color w:val="000000" w:themeColor="text1"/>
                <w:sz w:val="20"/>
                <w:szCs w:val="20"/>
              </w:rPr>
            </w:pPr>
          </w:p>
          <w:p w14:paraId="28009DD9" w14:textId="77777777" w:rsidR="000A603C" w:rsidRPr="00E16BA6" w:rsidRDefault="000A603C" w:rsidP="007E2BAE">
            <w:pPr>
              <w:tabs>
                <w:tab w:val="left" w:pos="1440"/>
              </w:tabs>
              <w:suppressAutoHyphens/>
              <w:spacing w:after="0" w:line="240" w:lineRule="auto"/>
              <w:jc w:val="both"/>
              <w:outlineLvl w:val="0"/>
              <w:rPr>
                <w:color w:val="000000" w:themeColor="text1"/>
              </w:rPr>
            </w:pPr>
          </w:p>
        </w:tc>
      </w:tr>
      <w:tr w:rsidR="000A603C" w:rsidRPr="00E16BA6" w14:paraId="180ABA53" w14:textId="77777777" w:rsidTr="000A603C">
        <w:trPr>
          <w:trHeight w:val="444"/>
        </w:trPr>
        <w:tc>
          <w:tcPr>
            <w:tcW w:w="92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38E5F1" w14:textId="77777777" w:rsidR="000A603C" w:rsidRPr="00E16BA6" w:rsidRDefault="000A603C" w:rsidP="007E2BAE">
            <w:pPr>
              <w:tabs>
                <w:tab w:val="left" w:pos="1440"/>
              </w:tabs>
              <w:suppressAutoHyphens/>
              <w:spacing w:after="0" w:line="240" w:lineRule="auto"/>
              <w:jc w:val="both"/>
              <w:outlineLvl w:val="0"/>
              <w:rPr>
                <w:color w:val="000000" w:themeColor="text1"/>
              </w:rPr>
            </w:pPr>
            <w:r w:rsidRPr="00E16BA6">
              <w:rPr>
                <w:rFonts w:ascii="Calibri" w:eastAsia="Arial Unicode MS" w:hAnsi="Calibri" w:cs="Arial Unicode MS"/>
                <w:color w:val="000000" w:themeColor="text1"/>
                <w:sz w:val="20"/>
                <w:szCs w:val="20"/>
                <w:u w:color="000000"/>
                <w14:textOutline w14:w="12700" w14:cap="flat" w14:cmpd="sng" w14:algn="ctr">
                  <w14:noFill/>
                  <w14:prstDash w14:val="solid"/>
                  <w14:miter w14:lim="400000"/>
                </w14:textOutline>
              </w:rPr>
              <w:t>Kartoffel</w:t>
            </w:r>
          </w:p>
        </w:tc>
      </w:tr>
    </w:tbl>
    <w:p w14:paraId="445B6370" w14:textId="2C2D5A49" w:rsidR="000D2A32" w:rsidRDefault="000D2A32" w:rsidP="007E2BAE">
      <w:pPr>
        <w:pStyle w:val="Frage"/>
        <w:jc w:val="both"/>
        <w:rPr>
          <w:lang w:val="de-DE"/>
        </w:rPr>
      </w:pPr>
    </w:p>
    <w:p w14:paraId="03BF88A3" w14:textId="77777777" w:rsidR="000A603C" w:rsidRDefault="000A603C" w:rsidP="007E2BAE">
      <w:pPr>
        <w:pStyle w:val="Frage"/>
        <w:jc w:val="both"/>
        <w:rPr>
          <w:lang w:val="de-DE"/>
        </w:rPr>
      </w:pPr>
    </w:p>
    <w:p w14:paraId="48AF9CAF" w14:textId="77777777" w:rsidR="000A603C" w:rsidRDefault="000A603C" w:rsidP="007E2BAE">
      <w:pPr>
        <w:pStyle w:val="Frage"/>
        <w:jc w:val="both"/>
        <w:rPr>
          <w:lang w:val="de-DE"/>
        </w:rPr>
      </w:pPr>
    </w:p>
    <w:p w14:paraId="0EAEFF5E" w14:textId="77777777" w:rsidR="000D39DF" w:rsidRDefault="000D39DF" w:rsidP="007E2BAE">
      <w:pPr>
        <w:pStyle w:val="Frage"/>
        <w:jc w:val="both"/>
        <w:rPr>
          <w:lang w:val="de-DE"/>
        </w:rPr>
      </w:pPr>
    </w:p>
    <w:p w14:paraId="6A7B6F7B" w14:textId="77777777" w:rsidR="000D39DF" w:rsidRPr="000D2A32" w:rsidRDefault="000D39DF" w:rsidP="007E2BAE">
      <w:pPr>
        <w:pStyle w:val="Frage"/>
        <w:jc w:val="both"/>
        <w:rPr>
          <w:lang w:val="de-DE"/>
        </w:rPr>
      </w:pPr>
    </w:p>
    <w:p w14:paraId="49AF1F47" w14:textId="77777777" w:rsidR="000A603C" w:rsidRDefault="000A603C" w:rsidP="007E2BAE">
      <w:pPr>
        <w:pStyle w:val="Frage"/>
        <w:jc w:val="both"/>
        <w:rPr>
          <w:lang w:val="de-DE"/>
        </w:rPr>
      </w:pPr>
    </w:p>
    <w:p w14:paraId="350DF37B" w14:textId="77777777" w:rsidR="000A603C" w:rsidRDefault="000A603C" w:rsidP="007E2BAE">
      <w:pPr>
        <w:pStyle w:val="Frage"/>
        <w:jc w:val="both"/>
        <w:rPr>
          <w:lang w:val="de-DE"/>
        </w:rPr>
      </w:pPr>
    </w:p>
    <w:p w14:paraId="5A60C6AC" w14:textId="77777777" w:rsidR="000A603C" w:rsidRDefault="000A603C" w:rsidP="007E2BAE">
      <w:pPr>
        <w:pStyle w:val="Frage"/>
        <w:jc w:val="both"/>
        <w:rPr>
          <w:lang w:val="de-DE"/>
        </w:rPr>
      </w:pPr>
    </w:p>
    <w:p w14:paraId="565B5434" w14:textId="77777777" w:rsidR="000A603C" w:rsidRDefault="000A603C" w:rsidP="007E2BAE">
      <w:pPr>
        <w:pStyle w:val="Frage"/>
        <w:jc w:val="both"/>
        <w:rPr>
          <w:lang w:val="de-DE"/>
        </w:rPr>
      </w:pPr>
    </w:p>
    <w:p w14:paraId="689CA0E6" w14:textId="77777777" w:rsidR="000A603C" w:rsidRDefault="000A603C" w:rsidP="007E2BAE">
      <w:pPr>
        <w:pStyle w:val="Frage"/>
        <w:jc w:val="both"/>
        <w:rPr>
          <w:lang w:val="de-DE"/>
        </w:rPr>
      </w:pPr>
    </w:p>
    <w:p w14:paraId="26C7FD3A" w14:textId="77777777" w:rsidR="000A603C" w:rsidRDefault="000A603C" w:rsidP="007E2BAE">
      <w:pPr>
        <w:pStyle w:val="Frage"/>
        <w:jc w:val="both"/>
        <w:rPr>
          <w:lang w:val="de-DE"/>
        </w:rPr>
      </w:pPr>
    </w:p>
    <w:p w14:paraId="7DB8610F" w14:textId="77777777" w:rsidR="000A603C" w:rsidRDefault="000A603C" w:rsidP="007E2BAE">
      <w:pPr>
        <w:pStyle w:val="Frage"/>
        <w:jc w:val="both"/>
        <w:rPr>
          <w:lang w:val="de-DE"/>
        </w:rPr>
      </w:pPr>
    </w:p>
    <w:p w14:paraId="65AA7896" w14:textId="77777777" w:rsidR="000A603C" w:rsidRDefault="000A603C" w:rsidP="007E2BAE">
      <w:pPr>
        <w:pStyle w:val="Frage"/>
        <w:jc w:val="both"/>
        <w:rPr>
          <w:lang w:val="de-DE"/>
        </w:rPr>
      </w:pPr>
    </w:p>
    <w:p w14:paraId="702CAD1E" w14:textId="77777777" w:rsidR="000A603C" w:rsidRDefault="000A603C" w:rsidP="007E2BAE">
      <w:pPr>
        <w:pStyle w:val="Frage"/>
        <w:jc w:val="both"/>
        <w:rPr>
          <w:lang w:val="de-DE"/>
        </w:rPr>
      </w:pPr>
    </w:p>
    <w:p w14:paraId="226EA42B" w14:textId="57E10FEC" w:rsidR="000D2A32" w:rsidRPr="003B178A" w:rsidRDefault="003B178A" w:rsidP="007E2BAE">
      <w:pPr>
        <w:pStyle w:val="Frage"/>
        <w:jc w:val="both"/>
        <w:rPr>
          <w:lang w:val="de-DE"/>
        </w:rPr>
      </w:pPr>
      <w:r w:rsidRPr="003B178A">
        <w:rPr>
          <w:lang w:val="de-DE"/>
        </w:rPr>
        <w:t>Vergleichen Sie die Grösse der verschiedenen Plastidenarten in Ihren Fotos. Was fällt auf?</w:t>
      </w:r>
    </w:p>
    <w:p w14:paraId="5E69EF40" w14:textId="77777777" w:rsidR="000D2A32" w:rsidRDefault="000D2A32" w:rsidP="007E2BAE">
      <w:pPr>
        <w:pStyle w:val="Frage"/>
        <w:jc w:val="both"/>
        <w:rPr>
          <w:b w:val="0"/>
          <w:bCs/>
          <w:color w:val="000000" w:themeColor="text1"/>
          <w:lang w:val="de-DE"/>
        </w:rPr>
      </w:pPr>
    </w:p>
    <w:p w14:paraId="7051E45E" w14:textId="77777777" w:rsidR="000D2A32" w:rsidRDefault="000D2A32" w:rsidP="007E2BAE">
      <w:pPr>
        <w:pStyle w:val="Frage"/>
        <w:jc w:val="both"/>
        <w:rPr>
          <w:b w:val="0"/>
          <w:bCs/>
          <w:color w:val="000000" w:themeColor="text1"/>
          <w:lang w:val="de-DE"/>
        </w:rPr>
      </w:pPr>
    </w:p>
    <w:p w14:paraId="38E126F2" w14:textId="77777777" w:rsidR="000D2A32" w:rsidRDefault="000D2A32" w:rsidP="007E2BAE">
      <w:pPr>
        <w:pStyle w:val="Frage"/>
        <w:jc w:val="both"/>
        <w:rPr>
          <w:b w:val="0"/>
          <w:bCs/>
          <w:color w:val="000000" w:themeColor="text1"/>
          <w:lang w:val="de-DE"/>
        </w:rPr>
      </w:pPr>
    </w:p>
    <w:p w14:paraId="56D3445F" w14:textId="77777777" w:rsidR="00DE3BCA" w:rsidRDefault="00DE3BCA" w:rsidP="007E2BAE">
      <w:pPr>
        <w:pStyle w:val="Frage"/>
        <w:jc w:val="both"/>
        <w:rPr>
          <w:b w:val="0"/>
          <w:bCs/>
          <w:color w:val="000000" w:themeColor="text1"/>
          <w:lang w:val="de-DE"/>
        </w:rPr>
      </w:pPr>
    </w:p>
    <w:p w14:paraId="5B6EE32D" w14:textId="77777777" w:rsidR="00DE3BCA" w:rsidRDefault="00DE3BCA" w:rsidP="007E2BAE">
      <w:pPr>
        <w:pStyle w:val="Frage"/>
        <w:jc w:val="both"/>
        <w:rPr>
          <w:b w:val="0"/>
          <w:bCs/>
          <w:color w:val="000000" w:themeColor="text1"/>
          <w:lang w:val="de-DE"/>
        </w:rPr>
      </w:pPr>
    </w:p>
    <w:p w14:paraId="5E978B0B" w14:textId="77777777" w:rsidR="00DE3BCA" w:rsidRDefault="00DE3BCA" w:rsidP="007E2BAE">
      <w:pPr>
        <w:pStyle w:val="Frage"/>
        <w:jc w:val="both"/>
        <w:rPr>
          <w:b w:val="0"/>
          <w:bCs/>
          <w:color w:val="000000" w:themeColor="text1"/>
          <w:lang w:val="de-DE"/>
        </w:rPr>
      </w:pPr>
    </w:p>
    <w:p w14:paraId="72170736" w14:textId="77777777" w:rsidR="00DE3BCA" w:rsidRDefault="00DE3BCA" w:rsidP="007E2BAE">
      <w:pPr>
        <w:pStyle w:val="Frage"/>
        <w:jc w:val="both"/>
        <w:rPr>
          <w:b w:val="0"/>
          <w:bCs/>
          <w:color w:val="000000" w:themeColor="text1"/>
          <w:lang w:val="de-DE"/>
        </w:rPr>
      </w:pPr>
    </w:p>
    <w:p w14:paraId="6170992C" w14:textId="77777777" w:rsidR="00DE3BCA" w:rsidRDefault="00DE3BCA" w:rsidP="007E2BAE">
      <w:pPr>
        <w:pStyle w:val="Frage"/>
        <w:jc w:val="both"/>
        <w:rPr>
          <w:b w:val="0"/>
          <w:bCs/>
          <w:color w:val="000000" w:themeColor="text1"/>
          <w:lang w:val="de-DE"/>
        </w:rPr>
      </w:pPr>
    </w:p>
    <w:p w14:paraId="1E3A147F" w14:textId="77777777" w:rsidR="00DE3BCA" w:rsidRDefault="00DE3BCA" w:rsidP="007E2BAE">
      <w:pPr>
        <w:pStyle w:val="Frage"/>
        <w:jc w:val="both"/>
        <w:rPr>
          <w:b w:val="0"/>
          <w:bCs/>
          <w:color w:val="000000" w:themeColor="text1"/>
          <w:lang w:val="de-DE"/>
        </w:rPr>
      </w:pPr>
    </w:p>
    <w:p w14:paraId="015805F9" w14:textId="77777777" w:rsidR="000D2A32" w:rsidRDefault="000D2A32" w:rsidP="007E2BAE">
      <w:pPr>
        <w:pStyle w:val="Frage"/>
        <w:jc w:val="both"/>
        <w:rPr>
          <w:b w:val="0"/>
          <w:bCs/>
          <w:color w:val="000000" w:themeColor="text1"/>
          <w:lang w:val="de-DE"/>
        </w:rPr>
      </w:pPr>
    </w:p>
    <w:p w14:paraId="7B169798" w14:textId="77777777" w:rsidR="000D2A32" w:rsidRPr="00073499" w:rsidRDefault="000D2A32" w:rsidP="007E2BAE">
      <w:pPr>
        <w:pStyle w:val="Zusatztitel"/>
        <w:jc w:val="both"/>
        <w:rPr>
          <w:color w:val="000000" w:themeColor="text1"/>
          <w:sz w:val="20"/>
          <w:szCs w:val="20"/>
        </w:rPr>
      </w:pPr>
      <w:r w:rsidRPr="00073499">
        <w:rPr>
          <w:color w:val="000000" w:themeColor="text1"/>
          <w:sz w:val="20"/>
          <w:szCs w:val="20"/>
        </w:rPr>
        <w:t>Verwendete Werkzeuge und Quellen</w:t>
      </w:r>
    </w:p>
    <w:p w14:paraId="2CC29490" w14:textId="20FA13F6" w:rsidR="000D2A32" w:rsidRDefault="000D2A32" w:rsidP="007E2BAE">
      <w:pPr>
        <w:pStyle w:val="Lernziel"/>
        <w:jc w:val="both"/>
      </w:pPr>
      <w:r>
        <w:t>Birchmeier</w:t>
      </w:r>
      <w:r w:rsidR="0053019C">
        <w:t>, K. (2023).</w:t>
      </w:r>
      <w:r>
        <w:t xml:space="preserve"> </w:t>
      </w:r>
      <w:r w:rsidRPr="004E68E9">
        <w:t xml:space="preserve">Skript </w:t>
      </w:r>
      <w:r>
        <w:t>Zellkern und Plastide. PH Bern/ KS Wettingen.</w:t>
      </w:r>
    </w:p>
    <w:p w14:paraId="3FCA12FB" w14:textId="77777777" w:rsidR="000D2A32" w:rsidRDefault="000D2A32" w:rsidP="007E2BAE">
      <w:pPr>
        <w:pStyle w:val="Lernziel"/>
        <w:jc w:val="both"/>
      </w:pPr>
      <w:r>
        <w:t xml:space="preserve">Eckerbrecht, D. et al. (2022): </w:t>
      </w:r>
      <w:r>
        <w:rPr>
          <w:b/>
          <w:bCs/>
        </w:rPr>
        <w:t>Natura 9-12</w:t>
      </w:r>
      <w:r>
        <w:t>. Klett und Balmer Verlag. 1. Auflage.</w:t>
      </w:r>
    </w:p>
    <w:p w14:paraId="0102A705" w14:textId="08E56FB6" w:rsidR="000D2A32" w:rsidRPr="000D2A32" w:rsidRDefault="000D2A32" w:rsidP="007E2BAE">
      <w:pPr>
        <w:jc w:val="both"/>
        <w:rPr>
          <w:bCs/>
          <w:color w:val="000000" w:themeColor="text1"/>
        </w:rPr>
      </w:pPr>
    </w:p>
    <w:sectPr w:rsidR="000D2A32" w:rsidRPr="000D2A32" w:rsidSect="00FF6106">
      <w:headerReference w:type="default" r:id="rId29"/>
      <w:footerReference w:type="default" r:id="rId30"/>
      <w:endnotePr>
        <w:numFmt w:val="decimal"/>
      </w:endnotePr>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9DBB6" w14:textId="77777777" w:rsidR="0063002E" w:rsidRPr="005C322F" w:rsidRDefault="0063002E" w:rsidP="005C322F">
      <w:pPr>
        <w:pStyle w:val="Footer"/>
      </w:pPr>
    </w:p>
  </w:endnote>
  <w:endnote w:type="continuationSeparator" w:id="0">
    <w:p w14:paraId="5374F8C8" w14:textId="77777777" w:rsidR="0063002E" w:rsidRDefault="0063002E" w:rsidP="003806B8">
      <w:pPr>
        <w:spacing w:after="0" w:line="240" w:lineRule="auto"/>
      </w:pPr>
      <w:r>
        <w:continuationSeparator/>
      </w:r>
    </w:p>
  </w:endnote>
  <w:endnote w:type="continuationNotice" w:id="1">
    <w:p w14:paraId="79A4E8BC" w14:textId="77777777" w:rsidR="00066435" w:rsidRDefault="000664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32F6" w14:textId="1F5695FC" w:rsidR="003806B8" w:rsidRPr="003806B8" w:rsidRDefault="00E16BA6" w:rsidP="00E16BA6">
    <w:pPr>
      <w:pStyle w:val="Footer"/>
      <w:pBdr>
        <w:top w:val="single" w:sz="4" w:space="1" w:color="auto"/>
      </w:pBdr>
    </w:pPr>
    <w:r>
      <w:t>Lena Stallmach/KS Wettingen</w:t>
    </w:r>
    <w:r w:rsidR="003806B8" w:rsidRPr="003806B8">
      <w:tab/>
    </w:r>
    <w:r w:rsidR="003806B8">
      <w:tab/>
    </w:r>
    <w:r w:rsidR="003806B8">
      <w:fldChar w:fldCharType="begin"/>
    </w:r>
    <w:r w:rsidR="003806B8">
      <w:instrText xml:space="preserve"> PAGE  \* Arabic  \* MERGEFORMAT </w:instrText>
    </w:r>
    <w:r w:rsidR="003806B8">
      <w:fldChar w:fldCharType="separate"/>
    </w:r>
    <w:r w:rsidR="00EB72F2">
      <w:rPr>
        <w:noProof/>
      </w:rPr>
      <w:t>1</w:t>
    </w:r>
    <w:r w:rsidR="003806B8">
      <w:fldChar w:fldCharType="end"/>
    </w:r>
    <w:r w:rsidR="003806B8">
      <w:t>/</w:t>
    </w:r>
    <w:fldSimple w:instr=" NUMPAGES  \* Arabic  \* MERGEFORMAT ">
      <w:r w:rsidR="00EB72F2">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AD80" w14:textId="77777777" w:rsidR="0063002E" w:rsidRDefault="0063002E" w:rsidP="003806B8">
      <w:pPr>
        <w:spacing w:after="0" w:line="240" w:lineRule="auto"/>
      </w:pPr>
      <w:r>
        <w:separator/>
      </w:r>
    </w:p>
  </w:footnote>
  <w:footnote w:type="continuationSeparator" w:id="0">
    <w:p w14:paraId="70092920" w14:textId="77777777" w:rsidR="0063002E" w:rsidRDefault="0063002E" w:rsidP="003806B8">
      <w:pPr>
        <w:spacing w:after="0" w:line="240" w:lineRule="auto"/>
      </w:pPr>
      <w:r>
        <w:continuationSeparator/>
      </w:r>
    </w:p>
  </w:footnote>
  <w:footnote w:type="continuationNotice" w:id="1">
    <w:p w14:paraId="21C7C228" w14:textId="77777777" w:rsidR="00066435" w:rsidRDefault="000664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1CC81" w14:textId="45328261" w:rsidR="003806B8" w:rsidRDefault="00C80866" w:rsidP="00E16BA6">
    <w:pPr>
      <w:pStyle w:val="Header"/>
      <w:pBdr>
        <w:bottom w:val="single" w:sz="4" w:space="1" w:color="auto"/>
      </w:pBdr>
    </w:pPr>
    <w:r>
      <w:t>Zellbiologie</w:t>
    </w:r>
    <w:r w:rsidR="003806B8" w:rsidRPr="003806B8">
      <w:tab/>
    </w:r>
    <w:r w:rsidR="003806B8" w:rsidRPr="003806B8">
      <w:tab/>
    </w:r>
    <w:r w:rsidR="00E16BA6">
      <w:t xml:space="preserve">März </w:t>
    </w:r>
    <w:r w:rsidR="006E6049">
      <w:t>202</w:t>
    </w:r>
    <w:r w:rsidR="00E16BA6">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516E"/>
    <w:multiLevelType w:val="hybridMultilevel"/>
    <w:tmpl w:val="795AEC72"/>
    <w:lvl w:ilvl="0" w:tplc="FFFFFFFF">
      <w:start w:val="1"/>
      <w:numFmt w:val="decimal"/>
      <w:lvlText w:val="%1."/>
      <w:lvlJc w:val="left"/>
      <w:pPr>
        <w:ind w:left="720" w:hanging="360"/>
      </w:pPr>
      <w:rPr>
        <w:rFonts w:asciiTheme="minorHAnsi" w:eastAsiaTheme="minorHAnsi"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1DF71CF"/>
    <w:multiLevelType w:val="hybridMultilevel"/>
    <w:tmpl w:val="145A0020"/>
    <w:lvl w:ilvl="0" w:tplc="E4E6D7F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B64730"/>
    <w:multiLevelType w:val="hybridMultilevel"/>
    <w:tmpl w:val="95186352"/>
    <w:styleLink w:val="ImportierterStil1"/>
    <w:lvl w:ilvl="0" w:tplc="C5E432D2">
      <w:start w:val="1"/>
      <w:numFmt w:val="bullet"/>
      <w:lvlText w:val="-"/>
      <w:lvlJc w:val="left"/>
      <w:pPr>
        <w:ind w:left="28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FBA47D2">
      <w:start w:val="1"/>
      <w:numFmt w:val="bullet"/>
      <w:lvlText w:val="o"/>
      <w:lvlJc w:val="left"/>
      <w:pPr>
        <w:ind w:left="100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6E83152">
      <w:start w:val="1"/>
      <w:numFmt w:val="bullet"/>
      <w:lvlText w:val="▪"/>
      <w:lvlJc w:val="left"/>
      <w:pPr>
        <w:ind w:left="17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B4E31B6">
      <w:start w:val="1"/>
      <w:numFmt w:val="bullet"/>
      <w:lvlText w:val="·"/>
      <w:lvlJc w:val="left"/>
      <w:pPr>
        <w:ind w:left="244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2C03C8">
      <w:start w:val="1"/>
      <w:numFmt w:val="bullet"/>
      <w:lvlText w:val="o"/>
      <w:lvlJc w:val="left"/>
      <w:pPr>
        <w:ind w:left="316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6D69F9A">
      <w:start w:val="1"/>
      <w:numFmt w:val="bullet"/>
      <w:lvlText w:val="▪"/>
      <w:lvlJc w:val="left"/>
      <w:pPr>
        <w:ind w:left="388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09E2938">
      <w:start w:val="1"/>
      <w:numFmt w:val="bullet"/>
      <w:lvlText w:val="·"/>
      <w:lvlJc w:val="left"/>
      <w:pPr>
        <w:ind w:left="46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7444D0E">
      <w:start w:val="1"/>
      <w:numFmt w:val="bullet"/>
      <w:lvlText w:val="o"/>
      <w:lvlJc w:val="left"/>
      <w:pPr>
        <w:ind w:left="53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BB2A66A">
      <w:start w:val="1"/>
      <w:numFmt w:val="bullet"/>
      <w:lvlText w:val="▪"/>
      <w:lvlJc w:val="left"/>
      <w:pPr>
        <w:ind w:left="604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3CCF22C2"/>
    <w:multiLevelType w:val="hybridMultilevel"/>
    <w:tmpl w:val="F7D66C26"/>
    <w:lvl w:ilvl="0" w:tplc="4976A970">
      <w:start w:val="1"/>
      <w:numFmt w:val="bullet"/>
      <w:pStyle w:val="Lernziel"/>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3D6169C2"/>
    <w:multiLevelType w:val="hybridMultilevel"/>
    <w:tmpl w:val="795AEC72"/>
    <w:lvl w:ilvl="0" w:tplc="7BCCDB06">
      <w:start w:val="1"/>
      <w:numFmt w:val="decimal"/>
      <w:lvlText w:val="%1."/>
      <w:lvlJc w:val="lef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A72200"/>
    <w:multiLevelType w:val="hybridMultilevel"/>
    <w:tmpl w:val="C9B4BA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B24BEA"/>
    <w:multiLevelType w:val="hybridMultilevel"/>
    <w:tmpl w:val="49DAA8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05343CB"/>
    <w:multiLevelType w:val="hybridMultilevel"/>
    <w:tmpl w:val="95186352"/>
    <w:numStyleLink w:val="ImportierterStil1"/>
  </w:abstractNum>
  <w:abstractNum w:abstractNumId="8" w15:restartNumberingAfterBreak="0">
    <w:nsid w:val="588229C4"/>
    <w:multiLevelType w:val="hybridMultilevel"/>
    <w:tmpl w:val="2A52D4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8FE0AA9"/>
    <w:multiLevelType w:val="hybridMultilevel"/>
    <w:tmpl w:val="64FEDA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A0262A3"/>
    <w:multiLevelType w:val="hybridMultilevel"/>
    <w:tmpl w:val="AAC0006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217598403">
    <w:abstractNumId w:val="3"/>
  </w:num>
  <w:num w:numId="2" w16cid:durableId="275257871">
    <w:abstractNumId w:val="2"/>
  </w:num>
  <w:num w:numId="3" w16cid:durableId="251935807">
    <w:abstractNumId w:val="7"/>
  </w:num>
  <w:num w:numId="4" w16cid:durableId="284316998">
    <w:abstractNumId w:val="9"/>
  </w:num>
  <w:num w:numId="5" w16cid:durableId="1960602744">
    <w:abstractNumId w:val="8"/>
  </w:num>
  <w:num w:numId="6" w16cid:durableId="208153662">
    <w:abstractNumId w:val="1"/>
  </w:num>
  <w:num w:numId="7" w16cid:durableId="377122810">
    <w:abstractNumId w:val="6"/>
  </w:num>
  <w:num w:numId="8" w16cid:durableId="60447579">
    <w:abstractNumId w:val="4"/>
  </w:num>
  <w:num w:numId="9" w16cid:durableId="1548910442">
    <w:abstractNumId w:val="5"/>
  </w:num>
  <w:num w:numId="10" w16cid:durableId="650869012">
    <w:abstractNumId w:val="10"/>
  </w:num>
  <w:num w:numId="11" w16cid:durableId="1070690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attachedTemplate r:id="rId1"/>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A69"/>
    <w:rsid w:val="000069F9"/>
    <w:rsid w:val="0004652C"/>
    <w:rsid w:val="000511E9"/>
    <w:rsid w:val="00060B58"/>
    <w:rsid w:val="00066435"/>
    <w:rsid w:val="00073499"/>
    <w:rsid w:val="000A1D70"/>
    <w:rsid w:val="000A603C"/>
    <w:rsid w:val="000D2A32"/>
    <w:rsid w:val="000D39DF"/>
    <w:rsid w:val="000E6BC0"/>
    <w:rsid w:val="001012C8"/>
    <w:rsid w:val="001054F6"/>
    <w:rsid w:val="00113F5D"/>
    <w:rsid w:val="001444DA"/>
    <w:rsid w:val="0015003B"/>
    <w:rsid w:val="001505E8"/>
    <w:rsid w:val="00172EAC"/>
    <w:rsid w:val="00176C54"/>
    <w:rsid w:val="00185CA4"/>
    <w:rsid w:val="001B01FE"/>
    <w:rsid w:val="001E2E01"/>
    <w:rsid w:val="00210DA8"/>
    <w:rsid w:val="00225909"/>
    <w:rsid w:val="0023395D"/>
    <w:rsid w:val="0024201D"/>
    <w:rsid w:val="00243945"/>
    <w:rsid w:val="002533FF"/>
    <w:rsid w:val="002622E6"/>
    <w:rsid w:val="00264FCB"/>
    <w:rsid w:val="00281BEE"/>
    <w:rsid w:val="00295133"/>
    <w:rsid w:val="002B5B27"/>
    <w:rsid w:val="002C445B"/>
    <w:rsid w:val="002C4A6F"/>
    <w:rsid w:val="002C6D02"/>
    <w:rsid w:val="002E7CEC"/>
    <w:rsid w:val="002F6599"/>
    <w:rsid w:val="002F7D59"/>
    <w:rsid w:val="00313217"/>
    <w:rsid w:val="003135B7"/>
    <w:rsid w:val="003145EB"/>
    <w:rsid w:val="003155F1"/>
    <w:rsid w:val="0034096C"/>
    <w:rsid w:val="00370186"/>
    <w:rsid w:val="003746E5"/>
    <w:rsid w:val="003763F0"/>
    <w:rsid w:val="00377FBF"/>
    <w:rsid w:val="003806B8"/>
    <w:rsid w:val="00381647"/>
    <w:rsid w:val="003A1078"/>
    <w:rsid w:val="003B178A"/>
    <w:rsid w:val="003B2A69"/>
    <w:rsid w:val="003B5116"/>
    <w:rsid w:val="003B5E07"/>
    <w:rsid w:val="003F58F9"/>
    <w:rsid w:val="0040097C"/>
    <w:rsid w:val="00403D18"/>
    <w:rsid w:val="004101BA"/>
    <w:rsid w:val="00416094"/>
    <w:rsid w:val="00423E03"/>
    <w:rsid w:val="00484F39"/>
    <w:rsid w:val="004A62E5"/>
    <w:rsid w:val="004C1AD7"/>
    <w:rsid w:val="004E68E9"/>
    <w:rsid w:val="004F1DCD"/>
    <w:rsid w:val="00505E1E"/>
    <w:rsid w:val="00522FCB"/>
    <w:rsid w:val="0053019C"/>
    <w:rsid w:val="0059429A"/>
    <w:rsid w:val="005970BA"/>
    <w:rsid w:val="005C322F"/>
    <w:rsid w:val="005F584E"/>
    <w:rsid w:val="00612A6C"/>
    <w:rsid w:val="00613B50"/>
    <w:rsid w:val="00620717"/>
    <w:rsid w:val="0063002E"/>
    <w:rsid w:val="00635849"/>
    <w:rsid w:val="006466EB"/>
    <w:rsid w:val="00674F02"/>
    <w:rsid w:val="006779A5"/>
    <w:rsid w:val="006A1043"/>
    <w:rsid w:val="006A20A1"/>
    <w:rsid w:val="006A271B"/>
    <w:rsid w:val="006B389A"/>
    <w:rsid w:val="006E1967"/>
    <w:rsid w:val="006E6049"/>
    <w:rsid w:val="006F3B4E"/>
    <w:rsid w:val="00711D6E"/>
    <w:rsid w:val="00727BDA"/>
    <w:rsid w:val="0073190A"/>
    <w:rsid w:val="00732445"/>
    <w:rsid w:val="007872DB"/>
    <w:rsid w:val="007A413D"/>
    <w:rsid w:val="007B518F"/>
    <w:rsid w:val="007B6AF8"/>
    <w:rsid w:val="007D1ED4"/>
    <w:rsid w:val="007D2846"/>
    <w:rsid w:val="007E2BAE"/>
    <w:rsid w:val="007F0777"/>
    <w:rsid w:val="007F2009"/>
    <w:rsid w:val="007F3DF2"/>
    <w:rsid w:val="008003AB"/>
    <w:rsid w:val="0083237B"/>
    <w:rsid w:val="00880C6D"/>
    <w:rsid w:val="008944FC"/>
    <w:rsid w:val="008B4DD5"/>
    <w:rsid w:val="009205C3"/>
    <w:rsid w:val="00936D84"/>
    <w:rsid w:val="009542E7"/>
    <w:rsid w:val="009609F1"/>
    <w:rsid w:val="00962D75"/>
    <w:rsid w:val="009651B1"/>
    <w:rsid w:val="009703C5"/>
    <w:rsid w:val="009874E7"/>
    <w:rsid w:val="009A4E9D"/>
    <w:rsid w:val="009A6541"/>
    <w:rsid w:val="009B1319"/>
    <w:rsid w:val="009B1994"/>
    <w:rsid w:val="009C7831"/>
    <w:rsid w:val="00A056B3"/>
    <w:rsid w:val="00A20092"/>
    <w:rsid w:val="00A23D32"/>
    <w:rsid w:val="00A5677A"/>
    <w:rsid w:val="00A8063B"/>
    <w:rsid w:val="00A86ED6"/>
    <w:rsid w:val="00A93ED1"/>
    <w:rsid w:val="00AD1128"/>
    <w:rsid w:val="00AD29BB"/>
    <w:rsid w:val="00B156CF"/>
    <w:rsid w:val="00BA39DD"/>
    <w:rsid w:val="00BF0EEC"/>
    <w:rsid w:val="00C14AAE"/>
    <w:rsid w:val="00C435F1"/>
    <w:rsid w:val="00C52E69"/>
    <w:rsid w:val="00C572CB"/>
    <w:rsid w:val="00C60BF9"/>
    <w:rsid w:val="00C80866"/>
    <w:rsid w:val="00C9568E"/>
    <w:rsid w:val="00CA568D"/>
    <w:rsid w:val="00CD0D44"/>
    <w:rsid w:val="00CF6885"/>
    <w:rsid w:val="00D303BE"/>
    <w:rsid w:val="00D30F75"/>
    <w:rsid w:val="00D326A5"/>
    <w:rsid w:val="00D46D37"/>
    <w:rsid w:val="00D54B94"/>
    <w:rsid w:val="00D5514B"/>
    <w:rsid w:val="00DA236E"/>
    <w:rsid w:val="00DA6414"/>
    <w:rsid w:val="00DB75D7"/>
    <w:rsid w:val="00DC0918"/>
    <w:rsid w:val="00DE0A6A"/>
    <w:rsid w:val="00DE3BCA"/>
    <w:rsid w:val="00DF1635"/>
    <w:rsid w:val="00E11954"/>
    <w:rsid w:val="00E16BA6"/>
    <w:rsid w:val="00E22182"/>
    <w:rsid w:val="00E35BCD"/>
    <w:rsid w:val="00E54A94"/>
    <w:rsid w:val="00E64AC0"/>
    <w:rsid w:val="00E803C9"/>
    <w:rsid w:val="00E83D33"/>
    <w:rsid w:val="00EB72F2"/>
    <w:rsid w:val="00EE3FC7"/>
    <w:rsid w:val="00EE4676"/>
    <w:rsid w:val="00EE74A9"/>
    <w:rsid w:val="00EF65C4"/>
    <w:rsid w:val="00EF6BEA"/>
    <w:rsid w:val="00EF796A"/>
    <w:rsid w:val="00F011C5"/>
    <w:rsid w:val="00F01A61"/>
    <w:rsid w:val="00F04825"/>
    <w:rsid w:val="00F41B33"/>
    <w:rsid w:val="00F42D02"/>
    <w:rsid w:val="00F47547"/>
    <w:rsid w:val="00F83DFC"/>
    <w:rsid w:val="00F85C43"/>
    <w:rsid w:val="00F91D6F"/>
    <w:rsid w:val="00FB0BB3"/>
    <w:rsid w:val="00FC51AF"/>
    <w:rsid w:val="00FD05FA"/>
    <w:rsid w:val="00FE1658"/>
    <w:rsid w:val="00FE6076"/>
    <w:rsid w:val="00FF6106"/>
    <w:rsid w:val="00FF65F7"/>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38E29"/>
  <w15:docId w15:val="{A00906E4-E8D3-44E3-BBB1-6C1BAE03F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Spacing"/>
    <w:link w:val="Heading1Char"/>
    <w:uiPriority w:val="9"/>
    <w:qFormat/>
    <w:rsid w:val="00073499"/>
    <w:pPr>
      <w:keepNext/>
      <w:keepLines/>
      <w:tabs>
        <w:tab w:val="right" w:pos="10204"/>
      </w:tabs>
      <w:spacing w:before="240" w:after="0"/>
      <w:outlineLvl w:val="0"/>
    </w:pPr>
    <w:rPr>
      <w:rFonts w:eastAsiaTheme="majorEastAsia" w:cstheme="minorHAnsi"/>
      <w:bCs/>
      <w:color w:val="000000" w:themeColor="text1"/>
      <w:sz w:val="40"/>
      <w:szCs w:val="40"/>
      <w:lang w:eastAsia="de-CH"/>
    </w:rPr>
  </w:style>
  <w:style w:type="paragraph" w:styleId="Heading2">
    <w:name w:val="heading 2"/>
    <w:basedOn w:val="Normal"/>
    <w:next w:val="Normal"/>
    <w:link w:val="Heading2Char"/>
    <w:uiPriority w:val="9"/>
    <w:unhideWhenUsed/>
    <w:qFormat/>
    <w:rsid w:val="00073499"/>
    <w:pPr>
      <w:keepNext/>
      <w:keepLines/>
      <w:spacing w:before="200" w:after="0"/>
      <w:outlineLvl w:val="1"/>
    </w:pPr>
    <w:rPr>
      <w:rFonts w:eastAsiaTheme="majorEastAsia" w:cstheme="minorHAnsi"/>
      <w:bCs/>
      <w:color w:val="000000" w:themeColor="text1"/>
      <w:sz w:val="28"/>
      <w:szCs w:val="28"/>
    </w:rPr>
  </w:style>
  <w:style w:type="paragraph" w:styleId="Heading3">
    <w:name w:val="heading 3"/>
    <w:basedOn w:val="Normal"/>
    <w:next w:val="Normal"/>
    <w:link w:val="Heading3Char"/>
    <w:uiPriority w:val="9"/>
    <w:unhideWhenUsed/>
    <w:qFormat/>
    <w:rsid w:val="009205C3"/>
    <w:pPr>
      <w:keepNext/>
      <w:keepLines/>
      <w:spacing w:before="200" w:after="0"/>
      <w:outlineLvl w:val="2"/>
    </w:pPr>
    <w:rPr>
      <w:rFonts w:eastAsiaTheme="majorEastAsia" w:cstheme="minorHAnsi"/>
      <w:bCs/>
      <w:color w:val="761E28" w:themeColor="accent2" w:themeShade="BF"/>
      <w:sz w:val="24"/>
      <w:szCs w:val="24"/>
    </w:rPr>
  </w:style>
  <w:style w:type="paragraph" w:styleId="Heading4">
    <w:name w:val="heading 4"/>
    <w:basedOn w:val="Normal"/>
    <w:next w:val="Normal"/>
    <w:link w:val="Heading4Char"/>
    <w:uiPriority w:val="9"/>
    <w:unhideWhenUsed/>
    <w:qFormat/>
    <w:rsid w:val="009205C3"/>
    <w:pPr>
      <w:keepNext/>
      <w:keepLines/>
      <w:spacing w:before="40" w:after="0"/>
      <w:outlineLvl w:val="3"/>
    </w:pPr>
    <w:rPr>
      <w:rFonts w:asciiTheme="majorHAnsi" w:eastAsiaTheme="majorEastAsia" w:hAnsiTheme="majorHAnsi" w:cstheme="majorBidi"/>
      <w:i/>
      <w:iCs/>
      <w:color w:val="761E28" w:themeColor="accent2"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205C3"/>
    <w:pPr>
      <w:spacing w:after="300" w:line="240" w:lineRule="auto"/>
      <w:contextualSpacing/>
    </w:pPr>
    <w:rPr>
      <w:rFonts w:eastAsiaTheme="majorEastAsia" w:cstheme="minorHAnsi"/>
      <w:b/>
      <w:noProof/>
      <w:color w:val="761E28" w:themeColor="accent2" w:themeShade="BF"/>
      <w:spacing w:val="5"/>
      <w:kern w:val="28"/>
      <w:sz w:val="72"/>
      <w:szCs w:val="72"/>
      <w:lang w:eastAsia="de-CH"/>
    </w:rPr>
  </w:style>
  <w:style w:type="character" w:customStyle="1" w:styleId="TitleChar">
    <w:name w:val="Title Char"/>
    <w:basedOn w:val="DefaultParagraphFont"/>
    <w:link w:val="Title"/>
    <w:uiPriority w:val="10"/>
    <w:rsid w:val="009205C3"/>
    <w:rPr>
      <w:rFonts w:eastAsiaTheme="majorEastAsia" w:cstheme="minorHAnsi"/>
      <w:b/>
      <w:noProof/>
      <w:color w:val="761E28" w:themeColor="accent2" w:themeShade="BF"/>
      <w:spacing w:val="5"/>
      <w:kern w:val="28"/>
      <w:sz w:val="72"/>
      <w:szCs w:val="72"/>
      <w:lang w:eastAsia="de-CH"/>
    </w:rPr>
  </w:style>
  <w:style w:type="character" w:customStyle="1" w:styleId="Heading3Char">
    <w:name w:val="Heading 3 Char"/>
    <w:basedOn w:val="DefaultParagraphFont"/>
    <w:link w:val="Heading3"/>
    <w:uiPriority w:val="9"/>
    <w:rsid w:val="009205C3"/>
    <w:rPr>
      <w:rFonts w:eastAsiaTheme="majorEastAsia" w:cstheme="minorHAnsi"/>
      <w:bCs/>
      <w:color w:val="761E28" w:themeColor="accent2" w:themeShade="BF"/>
      <w:sz w:val="24"/>
      <w:szCs w:val="24"/>
    </w:rPr>
  </w:style>
  <w:style w:type="character" w:customStyle="1" w:styleId="Heading2Char">
    <w:name w:val="Heading 2 Char"/>
    <w:basedOn w:val="DefaultParagraphFont"/>
    <w:link w:val="Heading2"/>
    <w:uiPriority w:val="9"/>
    <w:rsid w:val="00073499"/>
    <w:rPr>
      <w:rFonts w:eastAsiaTheme="majorEastAsia" w:cstheme="minorHAnsi"/>
      <w:bCs/>
      <w:color w:val="000000" w:themeColor="text1"/>
      <w:sz w:val="28"/>
      <w:szCs w:val="28"/>
    </w:rPr>
  </w:style>
  <w:style w:type="character" w:customStyle="1" w:styleId="Heading1Char">
    <w:name w:val="Heading 1 Char"/>
    <w:basedOn w:val="DefaultParagraphFont"/>
    <w:link w:val="Heading1"/>
    <w:uiPriority w:val="9"/>
    <w:rsid w:val="00073499"/>
    <w:rPr>
      <w:rFonts w:eastAsiaTheme="majorEastAsia" w:cstheme="minorHAnsi"/>
      <w:bCs/>
      <w:color w:val="000000" w:themeColor="text1"/>
      <w:sz w:val="40"/>
      <w:szCs w:val="40"/>
      <w:lang w:eastAsia="de-CH"/>
    </w:rPr>
  </w:style>
  <w:style w:type="paragraph" w:styleId="Header">
    <w:name w:val="header"/>
    <w:basedOn w:val="Normal"/>
    <w:link w:val="HeaderChar"/>
    <w:uiPriority w:val="99"/>
    <w:unhideWhenUsed/>
    <w:rsid w:val="003806B8"/>
    <w:pPr>
      <w:tabs>
        <w:tab w:val="center" w:pos="5103"/>
        <w:tab w:val="right" w:pos="10206"/>
      </w:tabs>
      <w:spacing w:after="0" w:line="240" w:lineRule="auto"/>
    </w:pPr>
    <w:rPr>
      <w:sz w:val="18"/>
      <w:szCs w:val="18"/>
    </w:rPr>
  </w:style>
  <w:style w:type="character" w:customStyle="1" w:styleId="HeaderChar">
    <w:name w:val="Header Char"/>
    <w:basedOn w:val="DefaultParagraphFont"/>
    <w:link w:val="Header"/>
    <w:uiPriority w:val="99"/>
    <w:rsid w:val="003806B8"/>
    <w:rPr>
      <w:sz w:val="18"/>
      <w:szCs w:val="18"/>
    </w:rPr>
  </w:style>
  <w:style w:type="paragraph" w:styleId="Footer">
    <w:name w:val="footer"/>
    <w:basedOn w:val="Normal"/>
    <w:link w:val="FooterChar"/>
    <w:uiPriority w:val="99"/>
    <w:unhideWhenUsed/>
    <w:rsid w:val="003806B8"/>
    <w:pPr>
      <w:tabs>
        <w:tab w:val="center" w:pos="5103"/>
        <w:tab w:val="right" w:pos="10206"/>
      </w:tabs>
      <w:spacing w:after="0" w:line="240" w:lineRule="auto"/>
    </w:pPr>
    <w:rPr>
      <w:sz w:val="18"/>
      <w:szCs w:val="18"/>
    </w:rPr>
  </w:style>
  <w:style w:type="character" w:customStyle="1" w:styleId="FooterChar">
    <w:name w:val="Footer Char"/>
    <w:basedOn w:val="DefaultParagraphFont"/>
    <w:link w:val="Footer"/>
    <w:uiPriority w:val="99"/>
    <w:rsid w:val="003806B8"/>
    <w:rPr>
      <w:sz w:val="18"/>
      <w:szCs w:val="18"/>
    </w:rPr>
  </w:style>
  <w:style w:type="paragraph" w:styleId="BalloonText">
    <w:name w:val="Balloon Text"/>
    <w:basedOn w:val="Normal"/>
    <w:link w:val="BalloonTextChar"/>
    <w:uiPriority w:val="99"/>
    <w:semiHidden/>
    <w:unhideWhenUsed/>
    <w:rsid w:val="003806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06B8"/>
    <w:rPr>
      <w:rFonts w:ascii="Tahoma" w:hAnsi="Tahoma" w:cs="Tahoma"/>
      <w:sz w:val="16"/>
      <w:szCs w:val="16"/>
    </w:rPr>
  </w:style>
  <w:style w:type="paragraph" w:styleId="EndnoteText">
    <w:name w:val="endnote text"/>
    <w:basedOn w:val="Normal"/>
    <w:link w:val="EndnoteTextChar"/>
    <w:uiPriority w:val="99"/>
    <w:semiHidden/>
    <w:unhideWhenUsed/>
    <w:rsid w:val="003806B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806B8"/>
    <w:rPr>
      <w:sz w:val="20"/>
      <w:szCs w:val="20"/>
    </w:rPr>
  </w:style>
  <w:style w:type="character" w:styleId="EndnoteReference">
    <w:name w:val="endnote reference"/>
    <w:basedOn w:val="DefaultParagraphFont"/>
    <w:uiPriority w:val="99"/>
    <w:semiHidden/>
    <w:unhideWhenUsed/>
    <w:rsid w:val="003806B8"/>
    <w:rPr>
      <w:vertAlign w:val="superscript"/>
    </w:rPr>
  </w:style>
  <w:style w:type="paragraph" w:styleId="FootnoteText">
    <w:name w:val="footnote text"/>
    <w:basedOn w:val="Normal"/>
    <w:link w:val="FootnoteTextChar"/>
    <w:uiPriority w:val="99"/>
    <w:semiHidden/>
    <w:unhideWhenUsed/>
    <w:rsid w:val="003806B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806B8"/>
    <w:rPr>
      <w:sz w:val="20"/>
      <w:szCs w:val="20"/>
    </w:rPr>
  </w:style>
  <w:style w:type="character" w:styleId="FootnoteReference">
    <w:name w:val="footnote reference"/>
    <w:basedOn w:val="DefaultParagraphFont"/>
    <w:uiPriority w:val="99"/>
    <w:semiHidden/>
    <w:unhideWhenUsed/>
    <w:rsid w:val="003806B8"/>
    <w:rPr>
      <w:vertAlign w:val="superscript"/>
    </w:rPr>
  </w:style>
  <w:style w:type="paragraph" w:customStyle="1" w:styleId="Zusatztitel">
    <w:name w:val="Zusatztitel"/>
    <w:basedOn w:val="Heading3"/>
    <w:link w:val="ZusatztitelZchn"/>
    <w:qFormat/>
    <w:rsid w:val="009205C3"/>
    <w:pPr>
      <w:spacing w:before="0"/>
    </w:pPr>
  </w:style>
  <w:style w:type="paragraph" w:styleId="Bibliography">
    <w:name w:val="Bibliography"/>
    <w:basedOn w:val="Normal"/>
    <w:next w:val="Normal"/>
    <w:uiPriority w:val="37"/>
    <w:semiHidden/>
    <w:unhideWhenUsed/>
    <w:rsid w:val="003806B8"/>
  </w:style>
  <w:style w:type="paragraph" w:styleId="ListParagraph">
    <w:name w:val="List Paragraph"/>
    <w:basedOn w:val="Normal"/>
    <w:link w:val="ListParagraphChar"/>
    <w:uiPriority w:val="34"/>
    <w:qFormat/>
    <w:rsid w:val="005C322F"/>
    <w:pPr>
      <w:ind w:left="720"/>
      <w:contextualSpacing/>
    </w:pPr>
  </w:style>
  <w:style w:type="character" w:customStyle="1" w:styleId="ZusatztitelZchn">
    <w:name w:val="Zusatztitel Zchn"/>
    <w:basedOn w:val="Heading3Char"/>
    <w:link w:val="Zusatztitel"/>
    <w:rsid w:val="009205C3"/>
    <w:rPr>
      <w:rFonts w:eastAsiaTheme="majorEastAsia" w:cstheme="minorHAnsi"/>
      <w:bCs/>
      <w:color w:val="761E28" w:themeColor="accent2" w:themeShade="BF"/>
      <w:sz w:val="24"/>
      <w:szCs w:val="24"/>
    </w:rPr>
  </w:style>
  <w:style w:type="paragraph" w:customStyle="1" w:styleId="Lernziel">
    <w:name w:val="Lernziel"/>
    <w:basedOn w:val="ListParagraph"/>
    <w:link w:val="LernzielZchn"/>
    <w:qFormat/>
    <w:rsid w:val="00CF6885"/>
    <w:pPr>
      <w:numPr>
        <w:numId w:val="1"/>
      </w:numPr>
      <w:spacing w:after="0" w:line="240" w:lineRule="auto"/>
      <w:ind w:left="284" w:hanging="284"/>
    </w:pPr>
    <w:rPr>
      <w:sz w:val="18"/>
      <w:szCs w:val="18"/>
    </w:rPr>
  </w:style>
  <w:style w:type="character" w:customStyle="1" w:styleId="ListParagraphChar">
    <w:name w:val="List Paragraph Char"/>
    <w:basedOn w:val="DefaultParagraphFont"/>
    <w:link w:val="ListParagraph"/>
    <w:uiPriority w:val="34"/>
    <w:rsid w:val="005C322F"/>
  </w:style>
  <w:style w:type="character" w:customStyle="1" w:styleId="LernzielZchn">
    <w:name w:val="Lernziel Zchn"/>
    <w:basedOn w:val="ListParagraphChar"/>
    <w:link w:val="Lernziel"/>
    <w:qFormat/>
    <w:rsid w:val="00CF6885"/>
    <w:rPr>
      <w:sz w:val="18"/>
      <w:szCs w:val="18"/>
    </w:rPr>
  </w:style>
  <w:style w:type="character" w:styleId="Emphasis">
    <w:name w:val="Emphasis"/>
    <w:uiPriority w:val="20"/>
    <w:qFormat/>
    <w:rsid w:val="009205C3"/>
    <w:rPr>
      <w:b/>
      <w:bCs/>
      <w:i/>
      <w:iCs/>
      <w:color w:val="761E28" w:themeColor="accent2" w:themeShade="BF"/>
    </w:rPr>
  </w:style>
  <w:style w:type="paragraph" w:customStyle="1" w:styleId="KleinerText">
    <w:name w:val="Kleiner Text"/>
    <w:basedOn w:val="Lernziel"/>
    <w:link w:val="KleinerTextZchn"/>
    <w:qFormat/>
    <w:rsid w:val="003B5116"/>
    <w:pPr>
      <w:numPr>
        <w:numId w:val="0"/>
      </w:numPr>
    </w:pPr>
    <w:rPr>
      <w:sz w:val="14"/>
      <w:szCs w:val="14"/>
    </w:rPr>
  </w:style>
  <w:style w:type="character" w:customStyle="1" w:styleId="KleinerTextZchn">
    <w:name w:val="Kleiner Text Zchn"/>
    <w:basedOn w:val="LernzielZchn"/>
    <w:link w:val="KleinerText"/>
    <w:rsid w:val="003B5116"/>
    <w:rPr>
      <w:sz w:val="14"/>
      <w:szCs w:val="14"/>
    </w:rPr>
  </w:style>
  <w:style w:type="character" w:customStyle="1" w:styleId="ComputerbefehlZchn">
    <w:name w:val="Computerbefehl Zchn"/>
    <w:basedOn w:val="DefaultParagraphFont"/>
    <w:link w:val="Computerbefehl"/>
    <w:locked/>
    <w:rsid w:val="001505E8"/>
    <w:rPr>
      <w:b/>
      <w:color w:val="00B0F0"/>
    </w:rPr>
  </w:style>
  <w:style w:type="paragraph" w:customStyle="1" w:styleId="Computerbefehl">
    <w:name w:val="Computerbefehl"/>
    <w:basedOn w:val="Normal"/>
    <w:link w:val="ComputerbefehlZchn"/>
    <w:qFormat/>
    <w:rsid w:val="001505E8"/>
    <w:rPr>
      <w:b/>
      <w:color w:val="00B0F0"/>
    </w:rPr>
  </w:style>
  <w:style w:type="paragraph" w:customStyle="1" w:styleId="hervorgehoben">
    <w:name w:val="hervorgehoben"/>
    <w:basedOn w:val="Normal"/>
    <w:link w:val="hervorgehobenZchn"/>
    <w:qFormat/>
    <w:rsid w:val="009205C3"/>
    <w:rPr>
      <w:b/>
      <w:color w:val="761E28" w:themeColor="accent2" w:themeShade="BF"/>
      <w:lang w:val="en-US"/>
    </w:rPr>
  </w:style>
  <w:style w:type="character" w:customStyle="1" w:styleId="hervorgehobenZchn">
    <w:name w:val="hervorgehoben Zchn"/>
    <w:basedOn w:val="DefaultParagraphFont"/>
    <w:link w:val="hervorgehoben"/>
    <w:rsid w:val="009205C3"/>
    <w:rPr>
      <w:b/>
      <w:color w:val="761E28" w:themeColor="accent2" w:themeShade="BF"/>
      <w:lang w:val="en-US"/>
    </w:rPr>
  </w:style>
  <w:style w:type="paragraph" w:customStyle="1" w:styleId="Frage">
    <w:name w:val="Frage"/>
    <w:basedOn w:val="Normal"/>
    <w:link w:val="FrageZchn"/>
    <w:qFormat/>
    <w:rsid w:val="009B1994"/>
    <w:rPr>
      <w:b/>
      <w:color w:val="00B050"/>
      <w:lang w:val="en-US"/>
    </w:rPr>
  </w:style>
  <w:style w:type="character" w:customStyle="1" w:styleId="FrageZchn">
    <w:name w:val="Frage Zchn"/>
    <w:basedOn w:val="DefaultParagraphFont"/>
    <w:link w:val="Frage"/>
    <w:rsid w:val="009B1994"/>
    <w:rPr>
      <w:b/>
      <w:color w:val="00B050"/>
      <w:lang w:val="en-US"/>
    </w:rPr>
  </w:style>
  <w:style w:type="paragraph" w:customStyle="1" w:styleId="Standard1">
    <w:name w:val="Standard1"/>
    <w:rsid w:val="00BA39DD"/>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lang w:val="de-DE" w:eastAsia="en-GB"/>
      <w14:textOutline w14:w="0" w14:cap="flat" w14:cmpd="sng" w14:algn="ctr">
        <w14:noFill/>
        <w14:prstDash w14:val="solid"/>
        <w14:bevel/>
      </w14:textOutline>
    </w:rPr>
  </w:style>
  <w:style w:type="numbering" w:customStyle="1" w:styleId="ImportierterStil1">
    <w:name w:val="Importierter Stil: 1"/>
    <w:rsid w:val="006A20A1"/>
    <w:pPr>
      <w:numPr>
        <w:numId w:val="2"/>
      </w:numPr>
    </w:pPr>
  </w:style>
  <w:style w:type="character" w:customStyle="1" w:styleId="Heading4Char">
    <w:name w:val="Heading 4 Char"/>
    <w:basedOn w:val="DefaultParagraphFont"/>
    <w:link w:val="Heading4"/>
    <w:uiPriority w:val="9"/>
    <w:rsid w:val="009205C3"/>
    <w:rPr>
      <w:rFonts w:asciiTheme="majorHAnsi" w:eastAsiaTheme="majorEastAsia" w:hAnsiTheme="majorHAnsi" w:cstheme="majorBidi"/>
      <w:i/>
      <w:iCs/>
      <w:color w:val="761E28" w:themeColor="accent2" w:themeShade="BF"/>
    </w:rPr>
  </w:style>
  <w:style w:type="character" w:styleId="IntenseEmphasis">
    <w:name w:val="Intense Emphasis"/>
    <w:basedOn w:val="DefaultParagraphFont"/>
    <w:uiPriority w:val="21"/>
    <w:qFormat/>
    <w:rsid w:val="009205C3"/>
    <w:rPr>
      <w:i/>
      <w:iCs/>
      <w:color w:val="761E28" w:themeColor="accent2" w:themeShade="BF"/>
    </w:rPr>
  </w:style>
  <w:style w:type="paragraph" w:styleId="NoSpacing">
    <w:name w:val="No Spacing"/>
    <w:uiPriority w:val="1"/>
    <w:qFormat/>
    <w:rsid w:val="00A5677A"/>
    <w:pPr>
      <w:spacing w:after="0" w:line="240" w:lineRule="auto"/>
    </w:pPr>
  </w:style>
  <w:style w:type="character" w:styleId="Hyperlink">
    <w:name w:val="Hyperlink"/>
    <w:basedOn w:val="DefaultParagraphFont"/>
    <w:uiPriority w:val="99"/>
    <w:unhideWhenUsed/>
    <w:rsid w:val="003B178A"/>
    <w:rPr>
      <w:color w:val="6B9F25" w:themeColor="hyperlink"/>
      <w:u w:val="single"/>
    </w:rPr>
  </w:style>
  <w:style w:type="character" w:styleId="FollowedHyperlink">
    <w:name w:val="FollowedHyperlink"/>
    <w:basedOn w:val="DefaultParagraphFont"/>
    <w:uiPriority w:val="99"/>
    <w:semiHidden/>
    <w:unhideWhenUsed/>
    <w:rsid w:val="00264FCB"/>
    <w:rPr>
      <w:color w:val="B26B02" w:themeColor="followedHyperlink"/>
      <w:u w:val="single"/>
    </w:rPr>
  </w:style>
  <w:style w:type="paragraph" w:styleId="Caption">
    <w:name w:val="caption"/>
    <w:basedOn w:val="Normal"/>
    <w:next w:val="Normal"/>
    <w:qFormat/>
    <w:rsid w:val="007E2BAE"/>
    <w:pPr>
      <w:spacing w:after="120" w:line="240" w:lineRule="auto"/>
    </w:pPr>
    <w:rPr>
      <w:rFonts w:ascii="Arial" w:eastAsia="Times New Roman" w:hAnsi="Arial" w:cs="Times New Roman"/>
      <w:b/>
      <w:szCs w:val="20"/>
      <w:lang w:eastAsia="de-DE"/>
    </w:rPr>
  </w:style>
  <w:style w:type="table" w:styleId="TableGrid">
    <w:name w:val="Table Grid"/>
    <w:basedOn w:val="TableNormal"/>
    <w:uiPriority w:val="59"/>
    <w:rsid w:val="00F85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159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customXml" Target="ink/ink3.xm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customXml" Target="ink/ink2.xml"/><Relationship Id="rId25" Type="http://schemas.openxmlformats.org/officeDocument/2006/relationships/customXml" Target="ink/ink6.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6.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customXml" Target="ink/ink5.xml"/><Relationship Id="rId28" Type="http://schemas.openxmlformats.org/officeDocument/2006/relationships/hyperlink" Target="https://www.margadant.net/groessenbalken-tool/" TargetMode="External"/><Relationship Id="rId10" Type="http://schemas.openxmlformats.org/officeDocument/2006/relationships/endnotes" Target="endnotes.xml"/><Relationship Id="rId19" Type="http://schemas.openxmlformats.org/officeDocument/2006/relationships/customXml" Target="ink/ink4.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ink/ink1.xml"/><Relationship Id="rId22" Type="http://schemas.openxmlformats.org/officeDocument/2006/relationships/image" Target="media/image8.png"/><Relationship Id="rId27" Type="http://schemas.openxmlformats.org/officeDocument/2006/relationships/hyperlink" Target="https://www.margadant.net/groessenbalken-tool/" TargetMode="External"/><Relationship Id="rId3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SynologyDrive\Vorlagen\schulskript.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2:29:39.591"/>
    </inkml:context>
    <inkml:brush xml:id="br0">
      <inkml:brushProperty name="width" value="0.2" units="cm"/>
      <inkml:brushProperty name="height" value="0.2" units="cm"/>
      <inkml:brushProperty name="color" value="#FFFFFF"/>
    </inkml:brush>
  </inkml:definitions>
  <inkml:trace contextRef="#ctx0" brushRef="#br0">69 513 24575,'-14'1'0,"2"1"0,7 1 0,-2-1 0,1 0 0,-1 0 0,1-2 0,-1-1 0,2-1 0,10-6 0,-2 4 0,8-6 0,-6 5 0,0-1 0,2 0 0,0 1 0,-1 1 0,1 1 0,-1 1 0,0 0 0,-1-1 0,0 0 0,1-1 0,1-1 0,1 0 0,0 0 0,-1 0 0,1 2 0,-1 1 0,-1 0 0,0 1 0,1-1 0,0 1 0,1 0 0,1 1 0,-1 0 0,-1 0 0,-1 0 0,-2 1 0,-1 4 0,-1 3 0,-2 0 0,0 1 0,0-2 0,0-1 0,0 1 0,0 0 0,0 1 0,0 3 0,0 0 0,0 0 0,0-3 0,0-2 0,0-1 0,0 0 0,0 1 0,0 0 0,0 2 0,0-2 0,-1-1 0,-6-15 0,1 2 0,-6-17 0,4 4 0,1-1 0,3 3 0,2 3 0,2 6 0,0 0 0,0 2 0,-3 1 0,1 1 0,-1 1 0,-1-1 0,2 0 0,1-1 0,-2 1 0,2 1 0,-1-2 0,0 1 0,0 1 0,0 1 0,-2 0 0,1 0 0,1-2 0,0-1 0,2-2 0,0 1 0,-1-1 0,-2 0 0,0 0 0,-1 1 0,2 2 0,2 0 0,0-1 0,0-1 0,0 0 0,0 1 0,0-1 0,0 0 0,0-1 0,0 1 0,0 1 0,0 1 0,0 0 0,0 1 0,0 0 0,0-2 0,-1 2 0,0-1 0,-3 2 0,-1 1 0,1-1 0,0 1 0,2-1 0,0-4 0,0 2 0,1-2 0,-1 3 0,1-1 0,-1 1 0,0-1 0,-2 1 0,-2 3 0,-1 2 0,0 2 0,1 1 0,1 0 0,1 0 0,0 0 0,2 3 0,1-2 0,0 4 0,1-1 0,0 3 0,0 1 0,-1 1 0,-2-1 0,0-1 0,-1-2 0,1-2 0,1-19 0,1 7 0,1-14 0,0 14 0,2 0 0,-1 0 0,2-1 0,0-2 0,-1-1 0,0 2 0,-1-2 0,1 1 0,0 2 0,1-2 0,2 2 0,-1-1 0,-1 0 0,1 1 0,1-2 0,2-1 0,-1 2 0,-2 0 0,-2 3 0,-10 18 0,4-9 0,-6 13 0,9-14 0,-1 2 0,0-20 0,2 10 0,-1-15 0,2 16 0,0-1 0,3 20 0,-5-8 0,3 18 0,-4-13 0,0 1 0,-1 2 0,0 0 0,0 0 0,1-3 0,1-2 0,-2 0 0,1-1 0,1 0 0,-1-2 0,2-4 0,0-1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0T16:40:16.912"/>
    </inkml:context>
    <inkml:brush xml:id="br0">
      <inkml:brushProperty name="width" value="0.1" units="cm"/>
      <inkml:brushProperty name="height" value="0.1" units="cm"/>
      <inkml:brushProperty name="color" value="#FFFFFF"/>
    </inkml:brush>
  </inkml:definitions>
  <inkml:trace contextRef="#ctx0" brushRef="#br0">617 1001 24575,'9'-1'0,"-1"2"0,-2 2 0,-1 0 0,1-3 0,2 2 0,-1-1 0,1 2 0,-2-3 0,0 0 0,-1 0 0,4 0 0,-3 0 0,2 0 0,-2 0 0,0 0 0,0 0 0,-1 0 0,1 0 0,0 0 0,0 0 0,-1 2 0,-2 1 0,0 3 0,-3 0 0,0 0 0,0-1 0,0 1 0,0 0 0,0-1 0,0 1 0,0 0 0,0 0 0,0-1 0,0 1 0,0 0 0,0 0 0,3 2 0,-3-2 0,3 3 0,-3-4 0,0 1 0,2 3 0,2-3 0,-1 2 0,2-2 0,-5 0 0,3-1 0,-3 1 0,0 0 0,0 0 0,3 2 0,0-2 0,0 3 0,2-1 0,-4-2 0,1 3 0,1-1 0,0-2 0,0 3 0,2-1 0,-4-2 0,2 3 0,-3-4 0,2 4 0,1-3 0,3 5 0,-3-5 0,3 10 0,-3-9 0,4 9 0,-4-10 0,0 3 0,-3-4 0,0 1 0,0 0 0,2 2 0,1 1 0,1 0 0,-2 7 0,1-6 0,-3 3 0,3-4 0,-3-4 0,0 1 0,0 0 0,0 0 0,2 2 0,2-2 0,-1 3 0,-1 4 0,-2-3 0,3 6 0,-2-7 0,4-6 0,-2-6 0,0-6 0,0-3 0,-3 1 0,2 2 0,-1 1 0,1 2 0,-2-7 0,3 5 0,0-5 0,0 8 0,3-8 0,-5-2 0,5 0 0,-3 0 0,3 1 0,-2 4 0,2-3 0,-3 5 0,0 1 0,2-4 0,-4 5 0,4-5 0,-2 5 0,3-3 0,-1 1 0,1 2 0,0-5 0,0 5 0,-1-3 0,-1 1 0,1 2 0,-5-5 0,6 4 0,-8-4 0,4 5 0,-2-5 0,3 5 0,2-3 0,1 4 0,0-1 0,0 0 0,-1 0 0,1 1 0,0-1 0,-3 0 0,2-2 0,1 2 0,0-3 0,3 1 0,-1 2 0,-2-5 0,3 4 0,-4-4 0,1 5 0,0-2 0,0 2 0,-1 0 0,4 1 0,-3-1 0,2 0 0,-2 0 0,0 1 0,0-1 0,-1 0 0,1 0 0,2 1 0,-1-1 0,1 0 0,-5 0 0,2 1 0,1-1 0,1 0 0,3 0 0,-1 1 0,0-1 0,0 0 0,-4 3 0,4-2 0,-3 2 0,2-3 0,-2 3 0,0-3 0,0 3 0,2-2 0,-2 1 0,3 2 0,-4-1 0,1 0 0,0-3 0,2 1 0,-1-1 0,1 0 0,-2 0 0,-1 1 0,1-1 0,0 0 0,-3-7 0,2 6 0,-2-6 0,-2 4 0,-2 5 0,-4-1 0,-1 5 0,0 0 0,0 0 0,1 0 0,-1 3 0,0 0 0,-2 3 0,-1 0 0,0-1 0,1 1 0,2 0 0,0 0 0,0-1 0,3 1 0,1 0 0,2 0 0,0-1 0,-3 1 0,0 0 0,0 0 0,-2 2 0,4-2 0,-2 3 0,1-4 0,-1 1 0,-1 0 0,2 0 0,2-1 0,-3 4 0,3-3 0,-5 5 0,1-5 0,1 3 0,3-4 0,3-4 0,6 1 0,0-7 0,2 2 0,1-6 0,-1 3 0,1-5 0,-1 5 0,-2-5 0,-1 4 0,-2-1 0,2 2 0,-1-2 0,-11 4 0,-6-1 0,-12 5 0,0 0 0,5 0 0,-4 0 0,8 0 0,-3 0 0,5 0 0,-1 0 0,1 0 0,-5 0 0,5 0 0,-2 0 0,1 0 0,1 0 0,-5 0 0,0 0 0,-1 0 0,-1 3 0,5-3 0,5 3 0,2-3 0,-7 0 0,3 0 0,-6 0 0,4 0 0,1 0 0,-1 0 0,1 0 0,2 0 0,0 0 0,4 0 0,-1 0 0,0 0 0,-7 0 0,6 0 0,-6 0 0,7 0 0,0 0 0,0 0 0,1 0 0,-1 0 0,0 0 0,-7-3 0,-2 2 0,-2-3 0,-4 1 0,9 0 0,-5-1 0,9 1 0,-1 3 0,3 0 0,1 0 0,-1 0 0,0 0 0,-7 0 0,-2 0 0,-6 0 0,6 0 0,-1 3 0,10 0 0,-5 0 0,-3 0 0,2-1 0,-4-1 0,4 2 0,-4-3 0,6 0 0,-3 0 0,7 0 0,0 0 0,23-7 0,-10 3 0,19-6 0,-14 7 0,-1-2 0,1 2 0,-4 0 0,3-3 0,3 6 0,-1-5 0,3 2 0,-5-1 0,5 2 0,2 2 0,4 0 0,0 0 0,0 0 0,0 0 0,0 0 0,0 0 0,-5 0 0,4 0 0,-9 0 0,5 0 0,-1 0 0,-4 0 0,2 0 0,2 0 0,-2 0 0,4 0 0,-2 2 0,-5 2 0,1-1 0,4-1 0,-3-2 0,3 0 0,-7 0 0,-1 0 0,-2 0 0,-1 0 0,1 0 0,0 0 0,7 0 0,-6 0 0,6 0 0,-7 0 0,0 0 0,0 0 0,-1 0 0,8 0 0,2-3 0,2 0 0,4-1 0,-3 1 0,-1 3 0,-1 0 0,-7 0 0,-1 0 0,-2 0 0,0 0 0,0 0 0,2 3 0,-4 7 0,1 5 0,-5 7 0,-3-7 0,0-2 0,-3-8 0,-2 1 0,2 0 0,-5 0 0,4-1 0,-1-1 0,2-2 0,-2 1 0,2-3 0,-3 3 0,4-3 0,-8 0 0,3 0 0,-7 2 0,6 2 0,-1-1 0,-4 3 0,4-6 0,-5 4 0,1-1 0,6 0 0,-5 1 0,6-1 0,-7 0 0,3-2 0,-3 5 0,7-3 0,-2 0 0,5 2 0,-3-4 0,1 4 0,-1-2 0,0 3 0,1 0 0,2-1 0,0 1 0,-2 0 0,2 0 0,-3 2 0,3-2 0,1 3 0,2-1 0,-3-2 0,6 3 0,-5-1 0,1-2 0,1 5 0,1-2 0,-1 0 0,3-1 0,-6 5 0,2-5 0,0 5 0,2-7 0,2-1 0,0 1 0,0 0 0,-3 2 0,3-2 0,-3 10 0,3-6 0,0 11 0,0-8 0,0 3 0,0-5 0,0 1 0,0-3 0,0-1 0,3 5 0,-2 2 0,2 2 0,1 4 0,-1-9 0,1 5 0,-1-8 0,-1 1 0,1-3 0,6-4 0,0-6 0,2-6 0,5-4 0,-2-4 0,4-1 0,-5 0 0,-2 2 0,-3 5 0,-2-1 0,0 3 0,-3 1 0,2 0 0,-4 1 0,1-1 0,-2 2 0,3-2 0,0 2 0,0-3 0,0 4 0,-3-1 0,0-7 0,2 5 0,-1-5 0,1 8 0,-2-1 0,0 5 0,0 9 0,0 7 0,-4 15 0,3-6 0,-4 15 0,5-15 0,0 7 0,0-9 0,0-5 0,0-4 0,0-4 0,0-3 0,0 6 0,0-4 0,-2 8 0,-2-8 0,1 4 0,1-1 0,2-2 0,-3 2 0,2-2 0,-1 3 0,-1-1 0,0 1 0,0 4 0,-3 1 0,5 5 0,-2 0 0,3-7 0,-3-2 0,0-7 0,0 7 0,-2-6 0,4 6 0,-1-7 0,-1 0 0,0-8 0,-5-2 0,1-8 0,-5-4 0,5-1 0,-4-5 0,4 0 0,-1 0 0,4 0 0,-1 5 0,4 0 0,-2 6 0,3 2 0,0-6 0,0 7 0,0-5 0,0 7 0,0 1 0,0 17 0,0-6 0,0 16 0,0-11 0,0 5 0,0-3 0,-2 3 0,-1-4 0,-1-1 0,2 1 0,-1-3 0,5-6 0,1-9 0,4-1 0,-1-6 0,-1 6 0,2 11 0,-3 6 0,2 12 0,-6 8 0,0 3 0,0 16 0,0-6 0,0 6 0,0-16 0,0-3 0,0-15 0,0-2 0,0-12 0,0-14 0,0-3 0,0-11 0,0 5 0,0 4 0,0 2 0,0 5 0,0-1 0,0 1 0,0-1 0,0 3 0,0 1 0,0 2 0,0 0 0,0 1 0,0-1 0,0 0 0,-3-7 0,2-10 0,-5-1 0,1-15 0,0 15 0,1-15 0,4 15 0,-4-6 0,4 12 0,-4 5 0,4 10 0,-2 6 0,-3 19 0,-4 14 0,3 7 0,0 15 0,6-15 0,0 6 0,0-16 0,0 5 0,0-13 0,0 0 0,0-9 0,0-4 0,0 4 0,0-6 0,0 3 0,0-7 0,0 0 0,0-1 0,0 1 0,0 0 0,0 0 0,0-1 0,-2 1 0,-2-12 0,-2 1 0,2-12 0,2 1 0,-2-1 0,1 0 0,-1-4 0,1 8 0,3-3 0,0 7 0,-2 1 0,1 24 0,-1 5 0,2 12 0,0 15 0,0-14 0,0 16 0,0-18 0,0-2 0,0-12 0,0-2 0,0-5 0,0-2 0,0 0 0,0-4 0,0 1 0,0 0 0,0 0 0,0-1 0,0 1 0,0 0 0,0 0 0,0-1 0,0 1 0,0 0 0,0-5 0,0-9 0,9-15 0,-2-10 0,9 1 0,-5-7 0,6 6 0,-8 5 0,3 4 0,-8 8 0,1 3 0,-2-1 0,0 6 0,2 0 0,-4 9 0,4-2 0,-2 12 0,0 11 0,0-3 0,-3 11 0,0-8 0,0 0 0,0 0 0,0 0 0,0-4 0,0 3 0,0-9 0,0 4 0,0-7 0,0 0 0,0-4 0,0 1 0,0 0 0,0 0 0,0-1 0,0 1 0,0 0 0,0 7 0,0-6 0,0 6 0,0 0 0,0-5 0,0 5 0,0-7 0,0-1 0,0 1 0,0 0 0,0 7 0,0-6 0,-3 9 0,0-10 0,-3 3 0,3-9 0,-2-3 0,2-6 0,-3-7 0,0 3 0,-1-3 0,4 7 0,0 1 0,1 2 0,-1 5 0,-3 2 0,-2 5 0,-1 0 0,0-1 0,0 1 0,1 0 0,2 0 0,-5 2 0,2-2 0,-7 3 0,3-3 0,-1 1 0,6-2 0,0 1 0,4 0 0,-4 2 0,5-1 0,-3 3 0,3-3 0,1 1 0,2-2 0,-3 2 0,0-1 0,-3 3 0,0-1 0,1 3 0,2-8 0,0-5 0,3-13 0,0-3 0,0 0 0,0-4 0,0 4 0,3-5 0,1 4 0,-1 2 0,0 0 0,-3 6 0,3-6 0,-3 10 0,3-2 0,-1-1 0,2 3 0,-1-2 0,2 2 0,-5 0 0,3 0 0,-3 1 0,3-1 0,0 5 0,0 9 0,0 7 0,-3 15 0,-6 11 0,0 11 0,-6-1 0,6-10 0,1-11 0,5-12 0,-2-5 0,-1-4 0,-1-4 0,-1 4 0,5-3 0,-5 2 0,1-2 0,1 0 0,-2 2 0,4-1 0,-1 1 0,2-2 0,-3-1 0,0 1 0,-3 2 0,1-1 0,-1 1 0,-1 5 0,1 2 0,-1 2 0,1-1 0,0-7 0,0 0 0,0-1 0,3-2 0,-2 5 0,2-5 0,-3 3 0,0-1 0,1-2 0,-1 5 0,0-2 0,0 0 0,1 0 0,-1-4 0,0 4 0,0-3 0,1 2 0,-1-2 0,0 0 0,1-1 0,-1 1 0,3-5 0,0-2 0,6-12 0,1 3 0,5-3 0,-3 2 0,5 2 0,-1-7 0,2 3 0,1-3 0,-4 4 0,2 1 0,-5-1 0,5 3 0,-5-1 0,5 3 0,-4-1 0,1 2 0,-2 0 0,-1 1 0,4-1 0,-3 0 0,2-2 0,-2 1 0,0-3 0,2 3 0,-1-4 0,1 5 0,-2-5 0,-1 5 0,1-3 0,0 4 0,0-1 0,2-2 0,-2 1 0,3-1 0,-4 2 0,1 0 0,2 1 0,-1-1 0,4 0 0,-5 0 0,2 1 0,-2-1 0,0 0 0,2 3 0,-1-2 0,1 2 0,-2-6 0,2 3 0,1-5 0,2 5 0,-2-5 0,2 4 0,-4-1 0,3 2 0,-3 1 0,1-1 0,-2 3 0,0 0 0,7 3 0,-3 3 0,3 2 0,-4 4 0,-4 3 0,2 4 0,-1-3 0,0 3 0,0-7 0,-3 2 0,0-5 0,-3 2 0,0-2 0,3 7 0,-2 2 0,5 0 0,-3 0 0,2-9 0,-1 5 0,1 3 0,-1-4 0,0 3 0,1-5 0,-4-1 0,4 4 0,-2-5 0,0 2 0,0-2 0,-1 0 0,-1 0 0,4 2 0,-2 1 0,0 2 0,3 5 0,-5-5 0,2 9 0,-3-13 0,0 6 0,0-7 0,0 0 0,0-1 0,0 1 0,0 0 0,0 0 0,0-1 0,0 1 0,0 0 0,0 0 0,0-1 0,0 1 0,0-5 0,3-9 0,1-7 0,4-3 0,-1 2 0,-1 7 0,-1-2 0,-1-3 0,2 4 0,-2-3 0,-2 7 0,-2 1 0,3-4 0,-3-4 0,6 3 0,-3-6 0,3 15 0,-1 2 0,2 12 0,1 0 0,0 8 0,0-9 0,-4 4 0,1-7 0,-1 2 0,-1-4 0,-1 1 0,-2-2 0,3-1 0,-2 1 0,4 3 0,-2-3 0,0 2 0,3 5 0,-3-3 0,4 4 0,-2-6 0,-1 0 0,1-1 0,-2 1 0,3 0 0,-1 1 0,1 0 0,0 0 0,-3-4 0,2 4 0,-2-3 0,3 5 0,0-2 0,0 0 0,-1-1 0,-1-2 0,1 2 0,-2-1 0,3 1 0,-1 0 0,1 1 0,0 0 0,0-1 0,-1-2 0,1 0 0,0 0 0,0-1 0,-3-4 0,-1-4 0,-2-11 0,-3-3 0,-1-5 0,0 5 0,-2-4 0,5 3 0,-3-4 0,1 1 0,-1-1 0,-3 0 0,3 0 0,-3 0 0,3 0 0,0 0 0,-2 4 0,6 2 0,-3 5 0,3 2 0,-2-2 0,-2 4 0,1-1 0,-2 2 0,4 1 0,-4-4 0,2 3 0,-3-2 0,1 2 0,-1 0 0,0 0 0,0-2 0,1 2 0,-1-3 0,-2 4 0,-1-1 0,-3-2 0,1 1 0,-1-1 0,-4 5 0,6 5 0,-1 5 0,12 9 0,3 1 0,5 14 0,0 1 0,0 1 0,3-3 0,-3 0 0,2-6 0,-3 2 0,-2-10 0,0-4 0,-3-3 0,0-1 0,-1-2 0,2 0 0,1-1 0,-2 1 0,3 2 0,-3-1 0,3 1 0,-1-2 0,1 0 0,0 2 0,0 1 0,-1 0 0,1 2 0,0-5 0,-1 5 0,1-5 0,0 3 0,0-4 0,2 1 0,-2 0 0,5-1 0,-4 1 0,1 0 0,-2-3 0,-1 2 0,1-2 0,0 3 0,0 0 0,-1 0 0,1-1 0,0-1 0,0 1 0,-1-2 0,1 3 0,3-1 0,-3 1 0,2 0 0,-5 0 0,3-1 0,-3 1 0,-3-3 0,-8 0 0,-15-8 0,-18-1 0,-27-6 0,-4-7 0,-16 4 0,18-3 0,10 6 0,11 1 0,16 2 0,8 1 0,11 2 0,6 3 0,-1-2 0,3 4 0,-10-5 0,9 3 0,-6-1 0,7 1 0,0 3 0,1 0 0,-1 0 0,-7 0 0,-2 0 0,-7-3 0,-8 2 0,-3-7 0,-16 2 0,-2 0 0,-1-4 0,3 9 0,16-3 0,3 4 0,13 0 0,3 0 0,6 0 0,2 0 0,0 0 0,1 0 0,-4 2 0,0 1 0,0 3 0,1 0 0,2 0 0,1-1 0,-4 1 0,3 0 0,-2 0 0,-1-1 0,0-1 0,0 1 0,1-2 0,2 3 0,1-3 0,-1-1 0,0 1 0,0 0 0,1 0 0,-1 0 0,3-6 0,10-5 0,6 0 0,9-7 0,0 7 0,0-6 0,0 3 0,-5 0 0,-1 1 0,-7 5 0,0-1 0,-4 0 0,1 0 0,0 1 0,0-1 0,-1-2 0,-1-6 0,1 1 0,-2-3 0,3 5 0,0-5 0,0 5 0,-2-4 0,1 9 0,-4 2 0,-4 13 0,-1 1 0,-7 4 0,5-3 0,-2-5 0,2 5 0,0-5 0,-2 3 0,-6-6 0,4 2 0,-5-2 0,8 3 0,-3 0 0,3 0 0,-4-1 0,5 1 0,-5 0 0,5-1 0,-5 1 0,4 0 0,-3 0 0,3-3 0,-4 2 0,5-2 0,-5 3 0,5 0 0,-5-1 0,-3-1 0,4 1 0,-5-2 0,8 3 0,-4-1 0,2 1 0,0 0 0,1 0 0,2-1 0,1 1 0,-1-3 0,0-3 0,3-3 0,3-5 0,6 2 0,3-5 0,15-2 0,-4-1 0,18-6 0,-2-10 0,9-6 0,11-14 0,-7 2 0,9-10 0,-27 14 0,-1-2 0,19-34-466,-23 24 0,-2-1 466,9-33 0,-21 38 0,-2-2 0,5-4 0,-2-1 0,-4-5 0,-2 0 0,2-4 0,-2-1-720,-4-3 0,0-1 720,4 4 0,0 0 0,-5-4 0,-1 1 0,6 4 0,0 0 0,-6-1 0,-2 1 0,1 4 0,0 1-266,0 3 1,0 2 265,0-39-24,0 18 24,0 19 837,0 2-837,0 23 1462,0-3-1462,0 23 600,0 2-600,0 7 28,0-7-28,0 6 0,4-22 0,1 12 0,3-13 0,5-1 0,2-1 0,7-17 0,-6 6 0,3 2 0,-4 2 0,0 15 0,2-7 0,-2 9 0,0 0 0,-2 5 0,-3 1 0,1 7 0,-4-2 0,1 5 0,-2-2 0,2 2 0,-2 0 0,3 0 0,-1 1 0,1-1 0,7-4 0,-3 3 0,3-5 0,-7 6 0,0 10 0,-1 22 0,2 17 0,9 34 0,-4 4-358,-2-33 0,0 2 358,3 48 0,-2-9 0,-8-10 0,-6-11 0,0-8 0,0-8 0,0-11 0,0-11 0,0-8 716,0-5-716,0-3 0,0-6 0,0-2 0,0 0 0,0-1 0,0 1 0,0 0 0,0 7 0,0-3 0,0 6 0,0 0 0,0-3 0,0 1 0,0-6 0,-2-7 0,-2-2 0,-1-7 0,-2-6 0,1 1 0,0-3 0,3 5 0,-2-1 0,1 1 0,1-1 0,-2 3 0,4-2 0,-1 5 0,-1-2 0,0 2 0,0 0 0,-3-7 0,3 6 0,-1-9 0,-1 7 0,4-7 0,-4 3 0,4-7 0,-1 2 0,-3-12 0,1 6 0,-1-7 0,1 9 0,4 5 0,0 3 0,3 11 0,0 6 0,3 6 0,0 8 0,1 0 0,2 0 0,-2-1 0,1-4 0,-2-1 0,0 1 0,0-3 0,-1-1 0,8-5 0,-2 0 0,9-6 0,6 2 0,7-7 0,16 2 0,-6-5 0,6 0 0,-16 2 0,-3 4 0,-15 2 0,-10 3 0,-24 0 0,4 0 0,-11 0 0,14 0 0,-4 0 0,-1 0 0,0 0 0,0 0 0,6 0 0,-5 0 0,3 0 0,-8 0 0,9 0 0,-5 0 0,1 0 0,4 0 0,-9 0 0,3 0 0,-4 0 0,1 0 0,-1 0 0,-9 4 0,-1 2 0,-18 5 0,7-1 0,-14 2 0,14-2 0,-15 2 0,15-1 0,-15 0 0,15 0 0,2-2 0,11 0 0,13-2 0,3-1 0,3-3 0,2 2 0,0-4 0,1 2 0,2-1 0,0 1 0,-7 4 0,3-4 0,-6 3 0,5-3 0,-5 4 0,-2-1 0,-12 3 0,6 2 0,-2-2 0,-3 7 0,14-9 0,-14 6 0,16-9 0,-3 1 0,4-1 0,4-1 0,-1-1 0,3-2 0,1 0 0,-1 0 0,0 0 0,6-5 0,3-1 0,10-19 0,15 0 0,8-13 0,9 8 0,-10 6 0,-4 6 0,-14 5 0,-1 3 0,-7 4 0,2 1 0,-2 4 0,7-1 0,-3-1 0,3 0 0,-5 0 0,1-2 0,-1 4 0,-2-1 0,-23 7 0,9-1 0,-21 3 0,13-5 0,3-2 0,-6 3 0,3-2 0,0 1 0,-3-2 0,7 3 0,1 0 0,-1 0 0,0 0 0,0-1 0,1-1 0,-5 1 0,-2 2 0,1-1 0,-2 1 0,7-2 0,-7 2 0,3-3 0,-3 4 0,7-1 0,-2 1 0,5-1 0,-2-2 0,2-2 0,0 0 0,0 0 0,1 0 0,-1 0 0,-2 3 0,1 0 0,4 0 0,16-6 0,11-8 0,22-2 0,14-3 0,11 3 0,7 0 0,1-6 0,0 4 0,-9-3 0,-10 11 0,-19-2 0,-18 6 0,-10-1 0,-7 1 0,0 3 0,-1-2 0,1 1 0,0-1 0,0 2 0,-1-3 0,1 0 0,0 0 0,7 0 0,-3 3 0,11 3 0,4 3 0,8 3 0,8 1 0,0 0 0,0 0 0,8-4 0,-6 3 0,-2-5 0,-2 6 0,-7-5 0,-4-1 0,-3-1 0,-14 0 0,-2 0 0,-1 0 0,-2-3 0,0 0 0,0 0 0,7 0 0,-3 0 0,6 0 0,-5 0 0,1 0 0,-1 0 0,1 0 0,4 0 0,-3 0 0,7 0 0,-2 0 0,-1 0 0,-1 0 0,-7 0 0,7 0 0,-6 0 0,19 0 0,-10 0 0,20 0 0,-15 0 0,7 0 0,-9 0 0,0 0 0,-5 0 0,-1 0 0,-7 0 0,-13 0 0,-6 0 0,-12 0 0,0-3 0,0-2 0,5-1 0,1 2 0,4 1 0,1 3 0,-1-2 0,-4-2 0,-1 1 0,0-3 0,-4 5 0,4-1 0,-5 2 0,4 0 0,2 0 0,5 0 0,-6 0 0,5 0 0,-4 0 0,-1 0 0,-8 0 0,-8 0 0,1 0 0,-7 0 0,6 0 0,-16 0 0,6 0 0,-15 0 0,15 0 0,-6 0 0,8 0 0,9 0 0,6 0 0,5 0 0,11 0 0,-3 0 0,7 0 0,1 0 0,-1 0 0,0 0 0,0 0 0,1 0 0,-1 0 0,0 0 0,0 0 0,1 0 0,-4 2 0,0-1 0,-2 1 0,-5-2 0,-2 0 0,-4 0 0,0 0 0,-8 0 0,-2 0 0,-18-5 0,-10-2 0,-2-5 0,-6 5 0,17 1 0,1 6 0,18 0 0,6 0 0,10 0 0,5 0 0,2 0 0,0 0 0,4 0 0,-1 0 0,0 0 0,0 0 0,1 0 0,-1 0 0,0 0 0,0 0 0,1 0 0,-1 0 0,-7 0 0,-2 3 0,0 1 0,0 0 0,1-2 0,4-2 0,-5 3 0,8-3 0,-1 3 0,2-3 0,0 0 0,1 0 0,-1 0 0,0 0 0,18-5 0,-5 1 0,14-2 0,-9 1 0,-1 5 0,1-3 0,-1 3 0,6 0 0,0 0 0,5 0 0,0 0 0,0 0 0,0 0 0,8 0 0,3 0 0,-1 0 0,-1 0 0,-9 0 0,0 0 0,0 3 0,8-2 0,11 8 0,2-3 0,15 5 0,-7 1 0,9 0 0,8-6 0,2-1 0,9-5 0,0 0 0,0 0 0,-9 0 0,-2 0 0,-16 0 0,-3 0 0,-17 0 0,-1 0 0,-16 0 0,5 0 0,-5 0 0,7 0 0,-5 0 0,-1 0 0,-4 0 0,4 0 0,-4 0 0,9 0 0,-8 0 0,3 0 0,0 0 0,1 0 0,1 0 0,-2 0 0,-5 0 0,6 0 0,0 0 0,13 0 0,-6 0 0,7 0 0,-9 0 0,-5 0 0,4 0 0,-11 3 0,-6 7 0,-10 5 0,-8 7 0,-10 12 0,-3 2 0,-16 20 0,-4 10 0,0 7-420,19-27 1,1 0 419,-22 37 0,1-1 0,7-3 0,12-17 0,5-2 0,7-11 0,4-21 0,5 1 0,2-16 839,-1 3-839,4-5 0,0 1 0,1-1 0,-1 1 0,0 4 0,0-3 0,0 8 0,2-4 0,-5 0 0,3-1 0,0-4 0,-3 4 0,5-3 0,-2 3 0,3 0 0,-3-6 0,0 6 0,-3-10 0,3 5 0,-2-5 0,2 5 0,-3-2 0,-4 7 0,4-3 0,-7 3 0,4-5 0,-3 6 0,-9 4 0,-2 6 0,-8 3 0,0 1 0,-7 2 0,1-6 0,-16 2 0,2-2 0,-9-1 0,0 8 0,9-10 0,2 3 0,16-9 0,-6 2 0,7-2 0,-1-4 0,3 3 0,13-7 0,-13 7 0,11-4 0,-7 3 0,5-5 0,11-2 0,-5 0 0,8-3 0,-1 3 0,2-4 0,1 1 0,-4 0 0,3-3 0,-5 2 0,5-2 0,-3 0 0,1 3 0,-1-6 0,-7 3 0,3-3 0,-3 2 0,5 2 0,-1-1 0,1 2 0,-1-5 0,1 3 0,-1 0 0,1 0 0,-6 3 0,0-2 0,2 1 0,0-1 0,9 4 0,-5 1 0,2 2 0,-3 1 0,1-1 0,2 1 0,0-1 0,4-2 0,-1 0 0,0-4 0,0 4 0,1-3 0,-4 2 0,3-2 0,-5 0 0,2 0 0,-2-1 0,-1 1 0,1 0 0,-5 3 0,3-2 0,-3 3 0,7-4 0,-2-1 0,5 1 0,-5 0 0,4 0 0,-1-1 0,2-1 0,1 1 0,-1-2 0,0 3 0,0-1 0,1 1 0,1 0 0,2 0 0,-1 2 0,0-2 0,-3 3 0,3-4 0,1 1 0,-1 0 0,0 0 0,-3 2 0,0-2 0,1 3 0,1-4 0,2 1 0,2 0 0,0 0 0,0-1 0,-3 4 0,3-3 0,-3 2 0,3-2 0,3 2 0,-3-1 0,5 1 0,-1-2 0,1 2 0,1-1 0,0 1 0,0-2 0,-1 2 0,1-2 0,0 3 0,0-4 0,-1 1 0,1 0 0,0 0 0,0-1 0,2 1 0,1 0 0,2 0 0,1-3 0,-3 2 0,2-2 0,-5 3 0,5-3 0,-5 0 0,3-3 0,-4 0 0,1 0 0,0 0 0,-1 0 0,1 0 0,0 0 0,0 0 0,-1 0 0,8 0 0,-2 0 0,9 0 0,-7 0 0,3 0 0,-7 0 0,-1 0 0,-2 0 0,7 0 0,-3 0 0,6 0 0,1 0 0,-5 0 0,4 0 0,-7 0 0,0 0 0,-4 0 0,1 0 0,2-3 0,6 2 0,-1-1 0,3 2 0,-5 0 0,1-3 0,-3 0 0,6 0 0,0 0 0,2 3 0,0 0 0,-6 0 0,5 0 0,-3 0 0,3 0 0,-4 0 0,4 0 0,1 0 0,5 0 0,-5 0 0,4 0 0,-4 0 0,1 0 0,-2 0 0,0 0 0,1 0 0,5 0 0,0 0 0,0 0 0,0 0 0,0 0 0,-4 0 0,-2 0 0,-5 0 0,-2 0 0,0 0 0,-4 0 0,1 0 0,7 0 0,-3 0 0,11 0 0,-8 0 0,3 0 0,-5 0 0,1 0 0,-1 0 0,1 0 0,-1 0 0,5 0 0,2 0 0,-1 0 0,-1 0 0,0 0 0,-6 0 0,3 0 0,-7 0 0,0 0 0,0 0 0,-1 0 0,8 0 0,-3 0 0,7 0 0,-6 0 0,1 0 0,-1 0 0,1 0 0,4 0 0,-4 0 0,5 0 0,-6 0 0,5 0 0,-3 0 0,3 0 0,-4 0 0,4 0 0,-4 0 0,4 0 0,-4 0 0,-1 3 0,1 0 0,-1 0 0,1 0 0,-1-3 0,1 0 0,-1 0 0,6 0 0,-7 0 0,3 0 0,-8 0 0,1 0 0,0 0 0,7 0 0,-6 0 0,14 0 0,-7 0 0,1 0 0,5-3 0,-12-1 0,7 0 0,-6 2 0,8-1 0,-5 2 0,4-3 0,-4 4 0,-1-2 0,1-1 0,4-1 0,-6-1 0,3 5 0,-7-3 0,7 3 0,-6 0 0,6-2 0,-7-2 0,0 1 0,0-2 0,-1 2 0,1-5 0,0-1 0,-3-3 0,0-9 0,-3 7 0,0-2 0,0 11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0T16:40:34.512"/>
    </inkml:context>
    <inkml:brush xml:id="br0">
      <inkml:brushProperty name="width" value="0.1" units="cm"/>
      <inkml:brushProperty name="height" value="0.1" units="cm"/>
    </inkml:brush>
  </inkml:definitions>
  <inkml:trace contextRef="#ctx0" brushRef="#br0">1 118 24575,'9'-6'0,"4"1"0,9 2 0,0 2 0,0-6 0,-8 4 0,2-1 0,-10-1 0,3 4 0,-4-1 0,1-1 0,0 0 0,0-3 0,-1 3 0,1-2 0,0 2 0,2-3 0,1 0 0,3 1 0,-3 1 0,-1 2 0,0-1 0,-1 3 0,3-6 0,-1 3 0,7 0 0,-5-2 0,4 4 0,-9-1 0,3 2 0,-3 0 0,-1 0 0,1 0 0,0 0 0,0-3 0,-1 0 0,1 0 0,7 0 0,-5 3 0,4 0 0,-6 0 0,0 0 0,0 0 0,-1 0 0,8 0 0,-5 0 0,5 0 0,-7 0 0,-1 0 0,1 0 0,0 0 0,7 0 0,-3 0 0,6 0 0,-4 0 0,4 0 0,-6 0 0,3 0 0,-7 0 0,-1 0 0,1 0 0,0 0 0,7 0 0,-6 0 0,6 0 0,-7 0 0,0 0 0,7 0 0,-6 0 0,6 0 0,0 0 0,-5 0 0,5 0 0,-7 0 0,-1 0 0,1 0 0,0 0 0,7 0 0,2 0 0,-1 0 0,-1 0 0,-7 0 0,7 0 0,-5 0 0,4 0 0,-6 0 0,0 0 0,0 0 0,-1 0 0,1 0 0,0 0 0,0 0 0,7 0 0,-3 0 0,6 0 0,-5 0 0,-2 0 0,0 0 0,-4 0 0,8 0 0,-5 0 0,5 0 0,0 0 0,-3 0 0,6 0 0,-7 0 0,-1 0 0,-2 0 0,0 0 0,0 0 0,-1 0 0,1 0 0,0 0 0,0 0 0,-1 0 0,1 0 0,0 0 0,0 0 0,-1 0 0,1 0 0,0 0 0,0 0 0,-1 0 0,1 0 0,0 0 0,0 0 0,-1 0 0,1 0 0,0 0 0,7 0 0,-6 0 0,6 0 0,-7 0 0,0 0 0,7 0 0,-6 0 0,6 0 0,0 0 0,-5 0 0,5 0 0,-7 0 0,-1 0 0,1 0 0,0 0 0,0 0 0,-1 0 0,1 0 0,0 0 0,0 0 0,-1 0 0,1 0 0,0 0 0,0 0 0,6 0 0,-4 0 0,8 3 0,-10 0 0,5 0 0,-5 0 0,2-3 0,-2 0 0,0 0 0,2 2 0,-1-1 0,1 2 0,-2-3 0,-1 0 0,1 0 0,0 0 0,2 2 0,-1 1 0,8 0 0,-7 3 0,5-6 0,-8 3 0,1-3 0,0 0 0,0 0 0,2 2 0,-2 2 0,5 1 0,-4-2 0,1 0 0,0 0 0,-1 0 0,3 2 0,-3-1 0,8 1 0,-7-1 0,5 0 0,-5 1 0,-1-4 0,1 1 0,0 1 0,-1 0 0,-2 0 0,-2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0T16:41:19.855"/>
    </inkml:context>
    <inkml:brush xml:id="br0">
      <inkml:brushProperty name="width" value="0.1" units="cm"/>
      <inkml:brushProperty name="height" value="0.1" units="cm"/>
    </inkml:brush>
  </inkml:definitions>
  <inkml:trace contextRef="#ctx0" brushRef="#br0">1102 6 24575,'-11'-3'0,"2"0"0,-2 6 0,5-3 0,-3 3 0,3-3 0,1 0 0,-1 0 0,0 0 0,0 0 0,1 0 0,-1 2 0,0 2 0,-7-1 0,-1-1 0,-8-2 0,7 0 0,2 0 0,7 0 0,0 0 0,1 0 0,-1 0 0,0 3 0,0-2 0,1 1 0,-1-2 0,0 3 0,0 0 0,1 0 0,-1 2 0,-2-4 0,1 1 0,-1 1 0,2 0 0,0 0 0,1 0 0,-8-3 0,-2 0 0,0 2 0,2-1 0,7 2 0,1-3 0,-1 0 0,0 0 0,0 2 0,1 1 0,-1 1 0,0-2 0,0-2 0,1 0 0,-1 0 0,0 3 0,0-3 0,-7 3 0,-1-3 0,-1 0 0,2 2 0,7 2 0,0-1 0,1-1 0,-1-2 0,0 0 0,0 0 0,1 0 0,-1 0 0,0 0 0,0 0 0,1 0 0,-1 0 0,0 0 0,-7 0 0,6 0 0,-6 0 0,7 0 0,0 0 0,0 0 0,1 0 0,-1 0 0,0 0 0,0 0 0,1 0 0,-1 0 0,0 0 0,0 0 0,1 0 0,-1 0 0,0 0 0,0 0 0,1 0 0,-1 0 0,0 0 0,1 0 0,-1 0 0,0 0 0,0 0 0,1 0 0,-1 0 0,0 0 0,0 0 0,1 0 0,-1 0 0,0 0 0,0 0 0,1 0 0,-1 0 0,0 0 0,0 0 0,1 3 0,-1-2 0,0 1 0,0-2 0,1 0 0,-1 0 0,0 0 0,0 0 0,1 0 0,-1 0 0,0 0 0,0 0 0,1 0 0,-1 0 0,0 0 0,0 0 0,1 0 0,-1 0 0,0 0 0,0 0 0,1 0 0,-1 0 0,0 0 0,0 0 0,1 0 0,-1 0 0,0 0 0,0 0 0,1 0 0,-1 0 0,0 0 0,-2-2 0,1 1 0,-1-2 0,2 3 0,1 0 0,-4-2 0,3-1 0,-2-1 0,-1-1 0,0 2 0,0-3 0,-1 1 0,3 1 0,-1 2 0,0-1 0,1 0 0,-1-3 0,0 1 0,1-4 0,1 5 0,4-1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0T16:40:25.188"/>
    </inkml:context>
    <inkml:brush xml:id="br0">
      <inkml:brushProperty name="width" value="0.1" units="cm"/>
      <inkml:brushProperty name="height" value="0.1" units="cm"/>
    </inkml:brush>
  </inkml:definitions>
  <inkml:trace contextRef="#ctx0" brushRef="#br0">0 0 24575,'0'0'0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0T16:39:44.555"/>
    </inkml:context>
    <inkml:brush xml:id="br0">
      <inkml:brushProperty name="width" value="0.1" units="cm"/>
      <inkml:brushProperty name="height" value="0.1"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CHICAGO.XSL" StyleName="Chicago"/>
</file>

<file path=customXml/item3.xml><?xml version="1.0" encoding="utf-8"?>
<ct:contentTypeSchema xmlns:ct="http://schemas.microsoft.com/office/2006/metadata/contentType" xmlns:ma="http://schemas.microsoft.com/office/2006/metadata/properties/metaAttributes" ct:_="" ma:_="" ma:contentTypeName="Dokument" ma:contentTypeID="0x010100123A3B9D3F70C748B13D71D4C5A59364" ma:contentTypeVersion="8" ma:contentTypeDescription="Ein neues Dokument erstellen." ma:contentTypeScope="" ma:versionID="f25f67fbdce195ee208e38c2df74d87a">
  <xsd:schema xmlns:xsd="http://www.w3.org/2001/XMLSchema" xmlns:xs="http://www.w3.org/2001/XMLSchema" xmlns:p="http://schemas.microsoft.com/office/2006/metadata/properties" xmlns:ns2="2053cc06-b94f-4545-bafc-5089d3014c8b" targetNamespace="http://schemas.microsoft.com/office/2006/metadata/properties" ma:root="true" ma:fieldsID="5ccbd0bc8e0e330caa6ba114022de196" ns2:_="">
    <xsd:import namespace="2053cc06-b94f-4545-bafc-5089d3014c8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3cc06-b94f-4545-bafc-5089d3014c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E45908-BE8A-435C-9EA4-CE04CE785AA6}">
  <ds:schemaRefs>
    <ds:schemaRef ds:uri="http://schemas.microsoft.com/office/2006/metadata/properties"/>
    <ds:schemaRef ds:uri="http://www.w3.org/2000/xmlns/"/>
    <ds:schemaRef ds:uri="http://schemas.microsoft.com/office/infopath/2007/PartnerControls"/>
  </ds:schemaRefs>
</ds:datastoreItem>
</file>

<file path=customXml/itemProps2.xml><?xml version="1.0" encoding="utf-8"?>
<ds:datastoreItem xmlns:ds="http://schemas.openxmlformats.org/officeDocument/2006/customXml" ds:itemID="{FA479019-E85E-4565-A3A4-E15A5985AC75}">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320B0BC2-DD68-4177-B0C6-60AF188A6EA6}"/>
</file>

<file path=customXml/itemProps4.xml><?xml version="1.0" encoding="utf-8"?>
<ds:datastoreItem xmlns:ds="http://schemas.openxmlformats.org/officeDocument/2006/customXml" ds:itemID="{9D4F58A8-525F-4ABD-A35E-2D5C8D3496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schulskript.dotx</Template>
  <TotalTime>0</TotalTime>
  <Pages>1</Pages>
  <Words>1219</Words>
  <Characters>6950</Characters>
  <Application>Microsoft Office Word</Application>
  <DocSecurity>4</DocSecurity>
  <Lines>57</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Margadant</dc:creator>
  <cp:keywords/>
  <cp:lastModifiedBy>Yili Xie</cp:lastModifiedBy>
  <cp:revision>63</cp:revision>
  <cp:lastPrinted>2025-03-11T23:49:00Z</cp:lastPrinted>
  <dcterms:created xsi:type="dcterms:W3CDTF">2024-03-05T19:58:00Z</dcterms:created>
  <dcterms:modified xsi:type="dcterms:W3CDTF">2025-03-19T13:24:00Z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0x010100123A3B9D3F70C748B13D71D4C5A59364</vt:lpwstr>
  </property>
</Properties>
</file>